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47EE" w14:textId="77777777" w:rsidR="00ED271C" w:rsidRDefault="00ED271C" w:rsidP="00A27E32">
      <w:pPr>
        <w:pStyle w:val="Heading1"/>
      </w:pPr>
      <w:r>
        <w:t>Forward Focused Group – Review of Evidence</w:t>
      </w:r>
    </w:p>
    <w:p w14:paraId="51AF4813" w14:textId="77777777" w:rsidR="00ED271C" w:rsidRDefault="00ED271C" w:rsidP="00ED271C"/>
    <w:p w14:paraId="51AF4814" w14:textId="77777777" w:rsidR="00ED271C" w:rsidRDefault="00ED271C" w:rsidP="00ED271C"/>
    <w:p w14:paraId="51AF4815" w14:textId="77777777" w:rsidR="00ED271C" w:rsidRDefault="00ED271C" w:rsidP="00ED271C"/>
    <w:p w14:paraId="51AF4816" w14:textId="77777777" w:rsidR="00ED271C" w:rsidRDefault="00ED271C" w:rsidP="00ED271C"/>
    <w:p w14:paraId="51AF4817" w14:textId="77777777" w:rsidR="00ED271C" w:rsidRDefault="00ED271C" w:rsidP="00ED271C"/>
    <w:p w14:paraId="51AF4818" w14:textId="77777777" w:rsidR="00ED271C" w:rsidRDefault="00ED271C" w:rsidP="00ED271C"/>
    <w:p w14:paraId="51AF4819" w14:textId="77777777" w:rsidR="00ED271C" w:rsidRDefault="00ED271C" w:rsidP="00ED271C"/>
    <w:p w14:paraId="51AF481A" w14:textId="77777777" w:rsidR="00ED271C" w:rsidRDefault="00ED271C" w:rsidP="00ED271C"/>
    <w:p w14:paraId="51AF481B" w14:textId="77777777" w:rsidR="00ED271C" w:rsidRDefault="00ED271C" w:rsidP="00ED271C"/>
    <w:p w14:paraId="51AF481C" w14:textId="77777777" w:rsidR="00ED271C" w:rsidRDefault="00ED271C" w:rsidP="00ED271C"/>
    <w:p w14:paraId="51AF481D" w14:textId="77777777" w:rsidR="00ED271C" w:rsidRDefault="00ED271C" w:rsidP="00ED271C"/>
    <w:p w14:paraId="51AF481E" w14:textId="77777777" w:rsidR="00ED271C" w:rsidRDefault="00ED271C" w:rsidP="00ED271C">
      <w:pPr>
        <w:sectPr w:rsidR="00ED271C" w:rsidSect="00362AB6">
          <w:headerReference w:type="default" r:id="rId11"/>
          <w:footerReference w:type="default" r:id="rId12"/>
          <w:headerReference w:type="first" r:id="rId13"/>
          <w:footerReference w:type="first" r:id="rId14"/>
          <w:type w:val="continuous"/>
          <w:pgSz w:w="11906" w:h="16838" w:code="9"/>
          <w:pgMar w:top="1440" w:right="1440" w:bottom="1440" w:left="1440" w:header="284" w:footer="397" w:gutter="0"/>
          <w:cols w:space="340"/>
          <w:titlePg/>
          <w:docGrid w:linePitch="360"/>
          <w15:footnoteColumns w:val="1"/>
        </w:sectPr>
      </w:pPr>
      <w:r>
        <w:br w:type="textWrapping" w:clear="all"/>
      </w:r>
    </w:p>
    <w:p w14:paraId="51AF481F" w14:textId="77777777" w:rsidR="00ED271C" w:rsidRDefault="00ED271C" w:rsidP="00ED271C">
      <w:pPr>
        <w:pStyle w:val="Heading2"/>
      </w:pPr>
      <w:r>
        <w:lastRenderedPageBreak/>
        <w:t>Assessment of complaints</w:t>
      </w:r>
    </w:p>
    <w:tbl>
      <w:tblPr>
        <w:tblStyle w:val="GridTable4-Accent1"/>
        <w:tblW w:w="0" w:type="auto"/>
        <w:tblLayout w:type="fixed"/>
        <w:tblLook w:val="04A0" w:firstRow="1" w:lastRow="0" w:firstColumn="1" w:lastColumn="0" w:noHBand="0" w:noVBand="1"/>
      </w:tblPr>
      <w:tblGrid>
        <w:gridCol w:w="1555"/>
        <w:gridCol w:w="1134"/>
        <w:gridCol w:w="1254"/>
        <w:gridCol w:w="1265"/>
        <w:gridCol w:w="5699"/>
        <w:gridCol w:w="2563"/>
        <w:gridCol w:w="4458"/>
      </w:tblGrid>
      <w:tr w:rsidR="00F17FD7" w14:paraId="51AF4828" w14:textId="77777777" w:rsidTr="00FE2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20" w14:textId="77777777" w:rsidR="00F17FD7" w:rsidRPr="00ED271C" w:rsidRDefault="00F17FD7" w:rsidP="00ED271C">
            <w:pPr>
              <w:spacing w:before="40" w:after="40"/>
              <w:rPr>
                <w:sz w:val="20"/>
              </w:rPr>
            </w:pPr>
            <w:r w:rsidRPr="00ED271C">
              <w:rPr>
                <w:sz w:val="20"/>
              </w:rPr>
              <w:t>Complaint ID</w:t>
            </w:r>
          </w:p>
        </w:tc>
        <w:tc>
          <w:tcPr>
            <w:tcW w:w="1134" w:type="dxa"/>
          </w:tcPr>
          <w:p w14:paraId="51AF4821" w14:textId="77777777" w:rsidR="00F17FD7" w:rsidRPr="00ED271C" w:rsidRDefault="00F17FD7" w:rsidP="00ED271C">
            <w:pPr>
              <w:spacing w:before="40" w:after="40"/>
              <w:cnfStyle w:val="100000000000" w:firstRow="1" w:lastRow="0" w:firstColumn="0" w:lastColumn="0" w:oddVBand="0" w:evenVBand="0" w:oddHBand="0" w:evenHBand="0" w:firstRowFirstColumn="0" w:firstRowLastColumn="0" w:lastRowFirstColumn="0" w:lastRowLastColumn="0"/>
              <w:rPr>
                <w:sz w:val="20"/>
              </w:rPr>
            </w:pPr>
            <w:r w:rsidRPr="00ED271C">
              <w:rPr>
                <w:sz w:val="20"/>
              </w:rPr>
              <w:t>Date submitted</w:t>
            </w:r>
          </w:p>
        </w:tc>
        <w:tc>
          <w:tcPr>
            <w:tcW w:w="1254" w:type="dxa"/>
          </w:tcPr>
          <w:p w14:paraId="51AF4822" w14:textId="77777777" w:rsidR="00F17FD7" w:rsidRPr="00ED271C" w:rsidRDefault="00F17FD7" w:rsidP="00ED271C">
            <w:pPr>
              <w:spacing w:before="40" w:after="40"/>
              <w:cnfStyle w:val="100000000000" w:firstRow="1" w:lastRow="0" w:firstColumn="0" w:lastColumn="0" w:oddVBand="0" w:evenVBand="0" w:oddHBand="0" w:evenHBand="0" w:firstRowFirstColumn="0" w:firstRowLastColumn="0" w:lastRowFirstColumn="0" w:lastRowLastColumn="0"/>
              <w:rPr>
                <w:sz w:val="20"/>
              </w:rPr>
            </w:pPr>
            <w:r w:rsidRPr="00ED271C">
              <w:rPr>
                <w:sz w:val="20"/>
              </w:rPr>
              <w:t>Affected participants</w:t>
            </w:r>
          </w:p>
        </w:tc>
        <w:tc>
          <w:tcPr>
            <w:tcW w:w="1265" w:type="dxa"/>
          </w:tcPr>
          <w:p w14:paraId="51AF4823" w14:textId="77777777" w:rsidR="00F17FD7" w:rsidRPr="00ED271C" w:rsidRDefault="00F17FD7" w:rsidP="00ED271C">
            <w:pPr>
              <w:spacing w:before="40" w:after="40"/>
              <w:cnfStyle w:val="100000000000" w:firstRow="1" w:lastRow="0" w:firstColumn="0" w:lastColumn="0" w:oddVBand="0" w:evenVBand="0" w:oddHBand="0" w:evenHBand="0" w:firstRowFirstColumn="0" w:firstRowLastColumn="0" w:lastRowFirstColumn="0" w:lastRowLastColumn="0"/>
              <w:rPr>
                <w:sz w:val="20"/>
              </w:rPr>
            </w:pPr>
            <w:r w:rsidRPr="00ED271C">
              <w:rPr>
                <w:sz w:val="20"/>
              </w:rPr>
              <w:t>Witnesses</w:t>
            </w:r>
          </w:p>
        </w:tc>
        <w:tc>
          <w:tcPr>
            <w:tcW w:w="5699" w:type="dxa"/>
          </w:tcPr>
          <w:p w14:paraId="51AF4824" w14:textId="77777777" w:rsidR="00F17FD7" w:rsidRPr="00ED271C" w:rsidRDefault="00F17FD7" w:rsidP="00ED271C">
            <w:pPr>
              <w:spacing w:before="40" w:after="40"/>
              <w:cnfStyle w:val="100000000000" w:firstRow="1" w:lastRow="0" w:firstColumn="0" w:lastColumn="0" w:oddVBand="0" w:evenVBand="0" w:oddHBand="0" w:evenHBand="0" w:firstRowFirstColumn="0" w:firstRowLastColumn="0" w:lastRowFirstColumn="0" w:lastRowLastColumn="0"/>
              <w:rPr>
                <w:sz w:val="20"/>
              </w:rPr>
            </w:pPr>
            <w:r w:rsidRPr="00ED271C">
              <w:rPr>
                <w:sz w:val="20"/>
              </w:rPr>
              <w:t>Description</w:t>
            </w:r>
          </w:p>
        </w:tc>
        <w:tc>
          <w:tcPr>
            <w:tcW w:w="2563" w:type="dxa"/>
          </w:tcPr>
          <w:p w14:paraId="51AF4825" w14:textId="77777777" w:rsidR="00F17FD7" w:rsidRPr="00ED271C" w:rsidRDefault="00F17FD7" w:rsidP="00ED271C">
            <w:pPr>
              <w:spacing w:before="40" w:after="40"/>
              <w:cnfStyle w:val="100000000000" w:firstRow="1" w:lastRow="0" w:firstColumn="0" w:lastColumn="0" w:oddVBand="0" w:evenVBand="0" w:oddHBand="0" w:evenHBand="0" w:firstRowFirstColumn="0" w:firstRowLastColumn="0" w:lastRowFirstColumn="0" w:lastRowLastColumn="0"/>
              <w:rPr>
                <w:sz w:val="20"/>
              </w:rPr>
            </w:pPr>
            <w:r w:rsidRPr="00ED271C">
              <w:rPr>
                <w:sz w:val="20"/>
              </w:rPr>
              <w:t>Issues</w:t>
            </w:r>
          </w:p>
        </w:tc>
        <w:tc>
          <w:tcPr>
            <w:tcW w:w="4458" w:type="dxa"/>
          </w:tcPr>
          <w:p w14:paraId="51AF4826" w14:textId="77777777" w:rsidR="00F17FD7" w:rsidRPr="00ED271C" w:rsidRDefault="00F17FD7" w:rsidP="00ED271C">
            <w:pPr>
              <w:spacing w:before="40" w:after="40"/>
              <w:cnfStyle w:val="100000000000" w:firstRow="1" w:lastRow="0" w:firstColumn="0" w:lastColumn="0" w:oddVBand="0" w:evenVBand="0" w:oddHBand="0" w:evenHBand="0" w:firstRowFirstColumn="0" w:firstRowLastColumn="0" w:lastRowFirstColumn="0" w:lastRowLastColumn="0"/>
              <w:rPr>
                <w:sz w:val="20"/>
              </w:rPr>
            </w:pPr>
            <w:r>
              <w:rPr>
                <w:sz w:val="20"/>
              </w:rPr>
              <w:t>Notes</w:t>
            </w:r>
          </w:p>
        </w:tc>
      </w:tr>
      <w:tr w:rsidR="00F17FD7" w14:paraId="51AF4834"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29" w14:textId="77777777" w:rsidR="00F17FD7" w:rsidRPr="00EE30E6" w:rsidRDefault="00F17FD7" w:rsidP="00ED271C">
            <w:pPr>
              <w:spacing w:before="40" w:after="40"/>
              <w:rPr>
                <w:b w:val="0"/>
                <w:sz w:val="20"/>
                <w:lang w:val="en"/>
              </w:rPr>
            </w:pPr>
            <w:r w:rsidRPr="00EE30E6">
              <w:rPr>
                <w:b w:val="0"/>
                <w:sz w:val="20"/>
                <w:lang w:val="en"/>
              </w:rPr>
              <w:t>4-34939517886</w:t>
            </w:r>
          </w:p>
        </w:tc>
        <w:tc>
          <w:tcPr>
            <w:tcW w:w="1134" w:type="dxa"/>
          </w:tcPr>
          <w:p w14:paraId="51AF482A"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13/4/21</w:t>
            </w:r>
          </w:p>
        </w:tc>
        <w:tc>
          <w:tcPr>
            <w:tcW w:w="1254" w:type="dxa"/>
          </w:tcPr>
          <w:p w14:paraId="51AF482B"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Nicole Kelleher</w:t>
            </w:r>
          </w:p>
        </w:tc>
        <w:tc>
          <w:tcPr>
            <w:tcW w:w="1265" w:type="dxa"/>
          </w:tcPr>
          <w:p w14:paraId="51AF482C"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Rebecca Redick (LAC)</w:t>
            </w:r>
          </w:p>
        </w:tc>
        <w:tc>
          <w:tcPr>
            <w:tcW w:w="5699" w:type="dxa"/>
          </w:tcPr>
          <w:p w14:paraId="51AF482D" w14:textId="77777777" w:rsidR="00F17FD7" w:rsidRDefault="00F17FD7" w:rsidP="001324B6">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Alleged Vida Reid h</w:t>
            </w:r>
            <w:r w:rsidRPr="001324B6">
              <w:rPr>
                <w:sz w:val="20"/>
              </w:rPr>
              <w:t xml:space="preserve">as been harassing Nicole via emails and Text messages. Tried to threaten, and constantly lying about arranging for services and not following through. </w:t>
            </w:r>
          </w:p>
          <w:p w14:paraId="51AF482E" w14:textId="77777777" w:rsidR="00F17FD7" w:rsidRDefault="00F17FD7" w:rsidP="001324B6">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Alleged Vida Reid made representations to LAC that Nicole cannot be self-managed, encouraged her to transfer funds from her children’s plans to build her plan funding. LAC expressed concern of ‘grooming’ to ‘control her plan’. </w:t>
            </w:r>
          </w:p>
          <w:p w14:paraId="51AF482F" w14:textId="77777777" w:rsidR="00F17FD7" w:rsidRPr="00ED271C" w:rsidRDefault="00F17FD7" w:rsidP="001324B6">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Allegations refuted by Vida Reid.</w:t>
            </w:r>
          </w:p>
        </w:tc>
        <w:tc>
          <w:tcPr>
            <w:tcW w:w="2563" w:type="dxa"/>
          </w:tcPr>
          <w:p w14:paraId="51AF4830" w14:textId="77777777" w:rsidR="00F17FD7"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w:t>
            </w:r>
          </w:p>
          <w:p w14:paraId="51AF4831" w14:textId="77777777" w:rsidR="00F17FD7" w:rsidRPr="00ED271C"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Independence, choice and control</w:t>
            </w:r>
          </w:p>
        </w:tc>
        <w:tc>
          <w:tcPr>
            <w:tcW w:w="4458" w:type="dxa"/>
          </w:tcPr>
          <w:p w14:paraId="51AF4832"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Ms Kelleher is no longer engaging FFG. </w:t>
            </w:r>
          </w:p>
        </w:tc>
      </w:tr>
      <w:tr w:rsidR="00F17FD7" w14:paraId="51AF483E"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35" w14:textId="77777777" w:rsidR="00F17FD7" w:rsidRPr="00A539D4" w:rsidRDefault="00F17FD7" w:rsidP="00ED271C">
            <w:pPr>
              <w:spacing w:before="40" w:after="40"/>
              <w:rPr>
                <w:b w:val="0"/>
                <w:sz w:val="20"/>
                <w:lang w:val="en"/>
              </w:rPr>
            </w:pPr>
            <w:r w:rsidRPr="00A539D4">
              <w:rPr>
                <w:b w:val="0"/>
                <w:sz w:val="20"/>
                <w:lang w:val="en"/>
              </w:rPr>
              <w:t>4-34950936944</w:t>
            </w:r>
          </w:p>
        </w:tc>
        <w:tc>
          <w:tcPr>
            <w:tcW w:w="1134" w:type="dxa"/>
          </w:tcPr>
          <w:p w14:paraId="51AF4836"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26/4/21</w:t>
            </w:r>
          </w:p>
        </w:tc>
        <w:tc>
          <w:tcPr>
            <w:tcW w:w="1254" w:type="dxa"/>
          </w:tcPr>
          <w:p w14:paraId="51AF4837"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Dee </w:t>
            </w:r>
            <w:proofErr w:type="spellStart"/>
            <w:r>
              <w:rPr>
                <w:sz w:val="20"/>
              </w:rPr>
              <w:t>Lilpop</w:t>
            </w:r>
            <w:proofErr w:type="spellEnd"/>
          </w:p>
        </w:tc>
        <w:tc>
          <w:tcPr>
            <w:tcW w:w="1265" w:type="dxa"/>
          </w:tcPr>
          <w:p w14:paraId="51AF4838"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Natalia McGregor (advocate)</w:t>
            </w:r>
          </w:p>
        </w:tc>
        <w:tc>
          <w:tcPr>
            <w:tcW w:w="5699" w:type="dxa"/>
          </w:tcPr>
          <w:p w14:paraId="51AF4839" w14:textId="77777777" w:rsidR="00F17FD7" w:rsidRDefault="00F17FD7" w:rsidP="00A539D4">
            <w:pPr>
              <w:spacing w:before="40" w:after="40"/>
              <w:cnfStyle w:val="000000000000" w:firstRow="0" w:lastRow="0" w:firstColumn="0" w:lastColumn="0" w:oddVBand="0" w:evenVBand="0" w:oddHBand="0" w:evenHBand="0" w:firstRowFirstColumn="0" w:firstRowLastColumn="0" w:lastRowFirstColumn="0" w:lastRowLastColumn="0"/>
              <w:rPr>
                <w:sz w:val="20"/>
              </w:rPr>
            </w:pPr>
            <w:r w:rsidRPr="00EE30E6">
              <w:rPr>
                <w:sz w:val="20"/>
              </w:rPr>
              <w:t>Vida's treatment of Dee during her short stint as her NDIS provider was unprofessional, insensitive and utterly appalling. Her method of engagement with Dee on all counts exacerbated Dee's levels of sever</w:t>
            </w:r>
            <w:r>
              <w:rPr>
                <w:sz w:val="20"/>
              </w:rPr>
              <w:t>e</w:t>
            </w:r>
            <w:r w:rsidRPr="00EE30E6">
              <w:rPr>
                <w:sz w:val="20"/>
              </w:rPr>
              <w:t xml:space="preserve"> stress and anxiety to the point </w:t>
            </w:r>
            <w:r>
              <w:rPr>
                <w:sz w:val="20"/>
              </w:rPr>
              <w:t xml:space="preserve">of concern over life. </w:t>
            </w:r>
          </w:p>
          <w:p w14:paraId="51AF483A" w14:textId="77777777" w:rsidR="00F17FD7" w:rsidRPr="00ED271C" w:rsidRDefault="00F17FD7" w:rsidP="00A539D4">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Alleges approach was about maximising plan funding, with plan funds exhausted quickly.</w:t>
            </w:r>
          </w:p>
        </w:tc>
        <w:tc>
          <w:tcPr>
            <w:tcW w:w="2563" w:type="dxa"/>
          </w:tcPr>
          <w:p w14:paraId="51AF483B" w14:textId="77777777" w:rsidR="00F17FD7" w:rsidRPr="00A539D4" w:rsidRDefault="00F17FD7"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Independence, choice and control</w:t>
            </w:r>
          </w:p>
        </w:tc>
        <w:tc>
          <w:tcPr>
            <w:tcW w:w="4458" w:type="dxa"/>
          </w:tcPr>
          <w:p w14:paraId="51AF483C" w14:textId="77777777" w:rsidR="00F17FD7" w:rsidRDefault="00F17FD7" w:rsidP="00A539D4">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Ms </w:t>
            </w:r>
            <w:proofErr w:type="spellStart"/>
            <w:r>
              <w:rPr>
                <w:sz w:val="20"/>
              </w:rPr>
              <w:t>Lilpop</w:t>
            </w:r>
            <w:proofErr w:type="spellEnd"/>
            <w:r>
              <w:rPr>
                <w:sz w:val="20"/>
              </w:rPr>
              <w:t xml:space="preserve"> is noted by her advocate as being ‘extremely vulnerable’ and challenges can ‘tip her over the edge’. </w:t>
            </w:r>
          </w:p>
        </w:tc>
      </w:tr>
      <w:tr w:rsidR="00F17FD7" w14:paraId="51AF4849"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3F" w14:textId="77777777" w:rsidR="00F17FD7" w:rsidRPr="00334884" w:rsidRDefault="00F17FD7" w:rsidP="00ED271C">
            <w:pPr>
              <w:spacing w:before="40" w:after="40"/>
              <w:rPr>
                <w:b w:val="0"/>
                <w:sz w:val="20"/>
                <w:lang w:val="en"/>
              </w:rPr>
            </w:pPr>
            <w:r w:rsidRPr="00334884">
              <w:rPr>
                <w:b w:val="0"/>
                <w:sz w:val="20"/>
              </w:rPr>
              <w:t>4-34993098686</w:t>
            </w:r>
          </w:p>
        </w:tc>
        <w:tc>
          <w:tcPr>
            <w:tcW w:w="1134" w:type="dxa"/>
          </w:tcPr>
          <w:p w14:paraId="51AF4840"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27/4/21</w:t>
            </w:r>
          </w:p>
        </w:tc>
        <w:tc>
          <w:tcPr>
            <w:tcW w:w="1254" w:type="dxa"/>
          </w:tcPr>
          <w:p w14:paraId="51AF4841"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James Harwood</w:t>
            </w:r>
          </w:p>
        </w:tc>
        <w:tc>
          <w:tcPr>
            <w:tcW w:w="1265" w:type="dxa"/>
          </w:tcPr>
          <w:p w14:paraId="51AF4842"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Evie</w:t>
            </w:r>
          </w:p>
        </w:tc>
        <w:tc>
          <w:tcPr>
            <w:tcW w:w="5699" w:type="dxa"/>
          </w:tcPr>
          <w:p w14:paraId="51AF4843" w14:textId="77777777" w:rsidR="00F17FD7" w:rsidRPr="00ED271C" w:rsidRDefault="00F17FD7" w:rsidP="00334884">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Alleges Vida Reid billed James $1900 for support coordination that were </w:t>
            </w:r>
            <w:proofErr w:type="gramStart"/>
            <w:r>
              <w:rPr>
                <w:sz w:val="20"/>
              </w:rPr>
              <w:t>in excess of</w:t>
            </w:r>
            <w:proofErr w:type="gramEnd"/>
            <w:r>
              <w:rPr>
                <w:sz w:val="20"/>
              </w:rPr>
              <w:t xml:space="preserve"> funds available in plan. Vida Reid issued letter of demand re debt, triggering his psychosocial disability. Alleges that Vida has bullied James, inflated invoices for services that were not delivered or not of quality. Alleges Vida signed James with her husband Simon Reid for recovery coaching and without advising conflict of interest. Further alleges fraud of service agreement in that James never signed it yet it has his signature. </w:t>
            </w:r>
          </w:p>
        </w:tc>
        <w:tc>
          <w:tcPr>
            <w:tcW w:w="2563" w:type="dxa"/>
          </w:tcPr>
          <w:p w14:paraId="51AF4844" w14:textId="77777777" w:rsidR="00F17FD7"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Conflict of interest</w:t>
            </w:r>
          </w:p>
          <w:p w14:paraId="51AF4845" w14:textId="77777777" w:rsidR="00F17FD7"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w:t>
            </w:r>
          </w:p>
          <w:p w14:paraId="51AF4846" w14:textId="77777777" w:rsidR="00F17FD7" w:rsidRPr="00ED271C"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Independence, choice and control</w:t>
            </w:r>
          </w:p>
        </w:tc>
        <w:tc>
          <w:tcPr>
            <w:tcW w:w="4458" w:type="dxa"/>
          </w:tcPr>
          <w:p w14:paraId="51AF4847"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Mr Harwood has a psychosocial disability and support coordinator claims Vida Reid’s treatment has caused him trauma.  </w:t>
            </w:r>
          </w:p>
        </w:tc>
      </w:tr>
      <w:tr w:rsidR="00F17FD7" w14:paraId="51AF4852"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4A" w14:textId="77777777" w:rsidR="00F17FD7" w:rsidRPr="007245FE" w:rsidRDefault="00F17FD7" w:rsidP="00ED271C">
            <w:pPr>
              <w:spacing w:before="40" w:after="40"/>
              <w:rPr>
                <w:b w:val="0"/>
                <w:sz w:val="20"/>
                <w:lang w:val="en"/>
              </w:rPr>
            </w:pPr>
            <w:r w:rsidRPr="007245FE">
              <w:rPr>
                <w:b w:val="0"/>
                <w:sz w:val="20"/>
                <w:lang w:val="en"/>
              </w:rPr>
              <w:t>4-34955718354</w:t>
            </w:r>
          </w:p>
        </w:tc>
        <w:tc>
          <w:tcPr>
            <w:tcW w:w="1134" w:type="dxa"/>
          </w:tcPr>
          <w:p w14:paraId="51AF484B"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27/4/2021</w:t>
            </w:r>
          </w:p>
        </w:tc>
        <w:tc>
          <w:tcPr>
            <w:tcW w:w="1254" w:type="dxa"/>
          </w:tcPr>
          <w:p w14:paraId="51AF484C"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Natalie Smith</w:t>
            </w:r>
          </w:p>
        </w:tc>
        <w:tc>
          <w:tcPr>
            <w:tcW w:w="1265" w:type="dxa"/>
          </w:tcPr>
          <w:p w14:paraId="51AF484D"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Namita Sharma</w:t>
            </w:r>
          </w:p>
        </w:tc>
        <w:tc>
          <w:tcPr>
            <w:tcW w:w="5699" w:type="dxa"/>
          </w:tcPr>
          <w:p w14:paraId="51AF484E"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Alleges FFG took over support coordination without notice and not acting in best interests of Natalie. Alleges claiming for counselling which when challenged, FFGH submitted with a different date and for 3 hours despite the appointment being cancelled. </w:t>
            </w:r>
          </w:p>
        </w:tc>
        <w:tc>
          <w:tcPr>
            <w:tcW w:w="2563" w:type="dxa"/>
          </w:tcPr>
          <w:p w14:paraId="51AF484F" w14:textId="77777777" w:rsidR="00F17FD7" w:rsidRPr="00ED271C" w:rsidRDefault="00F17FD7"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w:t>
            </w:r>
          </w:p>
        </w:tc>
        <w:tc>
          <w:tcPr>
            <w:tcW w:w="4458" w:type="dxa"/>
          </w:tcPr>
          <w:p w14:paraId="51AF4850"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sidRPr="007245FE">
              <w:rPr>
                <w:sz w:val="20"/>
              </w:rPr>
              <w:t>Natalie is 46, she has a mild intellectual ability but has severe mental health issues and a history of drug abuse</w:t>
            </w:r>
            <w:r>
              <w:rPr>
                <w:sz w:val="20"/>
              </w:rPr>
              <w:t xml:space="preserve">. </w:t>
            </w:r>
          </w:p>
        </w:tc>
      </w:tr>
      <w:tr w:rsidR="00F17FD7" w14:paraId="51AF485D"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53" w14:textId="77777777" w:rsidR="00F17FD7" w:rsidRPr="00FC5AA4" w:rsidRDefault="00F17FD7" w:rsidP="00ED271C">
            <w:pPr>
              <w:spacing w:before="40" w:after="40"/>
              <w:rPr>
                <w:b w:val="0"/>
                <w:sz w:val="20"/>
                <w:lang w:val="en"/>
              </w:rPr>
            </w:pPr>
            <w:r w:rsidRPr="00FC5AA4">
              <w:rPr>
                <w:b w:val="0"/>
                <w:sz w:val="20"/>
                <w:lang w:val="en"/>
              </w:rPr>
              <w:t>4-35021929094</w:t>
            </w:r>
          </w:p>
        </w:tc>
        <w:tc>
          <w:tcPr>
            <w:tcW w:w="1134" w:type="dxa"/>
          </w:tcPr>
          <w:p w14:paraId="51AF4854"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11/5/2021</w:t>
            </w:r>
          </w:p>
        </w:tc>
        <w:tc>
          <w:tcPr>
            <w:tcW w:w="1254" w:type="dxa"/>
          </w:tcPr>
          <w:p w14:paraId="51AF4855"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Suzanne Hall</w:t>
            </w:r>
          </w:p>
        </w:tc>
        <w:tc>
          <w:tcPr>
            <w:tcW w:w="1265" w:type="dxa"/>
          </w:tcPr>
          <w:p w14:paraId="51AF4856"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Dr George Adnrawis</w:t>
            </w:r>
          </w:p>
        </w:tc>
        <w:tc>
          <w:tcPr>
            <w:tcW w:w="5699" w:type="dxa"/>
          </w:tcPr>
          <w:p w14:paraId="51AF4857" w14:textId="77777777" w:rsidR="00F17FD7" w:rsidRPr="00ED271C" w:rsidRDefault="00F17FD7" w:rsidP="004A0039">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Alleges that she received an invoice from her plan managed support coordinator (Suzanne believes it is Vida) from Forward Focused Group for $2905 for 29 hours of service despite the plan only starting on 15 March 2021. Alleges she received a visit from a ‘recovery coach’ (Simon Reid). Suzanne expressed she felt distressed after the meeting. Alleges that Simon tried to get her to do a meditative exercise, gave her whisky and sleeping tablets which she did not take. Advised that a debt collection agency has issued her with a notice of summons.</w:t>
            </w:r>
          </w:p>
        </w:tc>
        <w:tc>
          <w:tcPr>
            <w:tcW w:w="2563" w:type="dxa"/>
          </w:tcPr>
          <w:p w14:paraId="51AF4858" w14:textId="77777777" w:rsidR="00F17FD7"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w:t>
            </w:r>
          </w:p>
          <w:p w14:paraId="51AF4859" w14:textId="77777777" w:rsidR="00F17FD7"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Conflict of interest</w:t>
            </w:r>
          </w:p>
          <w:p w14:paraId="51AF485A" w14:textId="77777777" w:rsidR="00F17FD7" w:rsidRPr="004A0039" w:rsidRDefault="00F17FD7" w:rsidP="004A0039">
            <w:pPr>
              <w:spacing w:before="40" w:after="40"/>
              <w:cnfStyle w:val="000000100000" w:firstRow="0" w:lastRow="0" w:firstColumn="0" w:lastColumn="0" w:oddVBand="0" w:evenVBand="0" w:oddHBand="1" w:evenHBand="0" w:firstRowFirstColumn="0" w:firstRowLastColumn="0" w:lastRowFirstColumn="0" w:lastRowLastColumn="0"/>
              <w:rPr>
                <w:sz w:val="20"/>
              </w:rPr>
            </w:pPr>
          </w:p>
        </w:tc>
        <w:tc>
          <w:tcPr>
            <w:tcW w:w="4458" w:type="dxa"/>
          </w:tcPr>
          <w:p w14:paraId="51AF485B" w14:textId="77777777" w:rsidR="00F17FD7" w:rsidRPr="004A0039" w:rsidRDefault="00F17FD7" w:rsidP="00B25C38">
            <w:pPr>
              <w:tabs>
                <w:tab w:val="left" w:pos="964"/>
              </w:tabs>
              <w:spacing w:before="0"/>
              <w:cnfStyle w:val="000000100000" w:firstRow="0" w:lastRow="0" w:firstColumn="0" w:lastColumn="0" w:oddVBand="0" w:evenVBand="0" w:oddHBand="1" w:evenHBand="0" w:firstRowFirstColumn="0" w:firstRowLastColumn="0" w:lastRowFirstColumn="0" w:lastRowLastColumn="0"/>
              <w:rPr>
                <w:sz w:val="20"/>
              </w:rPr>
            </w:pPr>
            <w:r>
              <w:rPr>
                <w:sz w:val="20"/>
              </w:rPr>
              <w:t xml:space="preserve">Suzanne is 58, has a diagnosis of bipolar, psychosis and border personality disorder with a history of sexual assault. </w:t>
            </w:r>
          </w:p>
        </w:tc>
      </w:tr>
      <w:tr w:rsidR="00F17FD7" w14:paraId="51AF4869"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5E" w14:textId="77777777" w:rsidR="00F17FD7" w:rsidRPr="00D651AE" w:rsidRDefault="00F17FD7" w:rsidP="00ED271C">
            <w:pPr>
              <w:spacing w:before="40" w:after="40"/>
              <w:rPr>
                <w:b w:val="0"/>
                <w:sz w:val="20"/>
                <w:lang w:val="en"/>
              </w:rPr>
            </w:pPr>
            <w:r w:rsidRPr="00D651AE">
              <w:rPr>
                <w:b w:val="0"/>
                <w:sz w:val="20"/>
                <w:lang w:val="en"/>
              </w:rPr>
              <w:t>4-35234319303</w:t>
            </w:r>
          </w:p>
        </w:tc>
        <w:tc>
          <w:tcPr>
            <w:tcW w:w="1134" w:type="dxa"/>
          </w:tcPr>
          <w:p w14:paraId="51AF485F"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7/6/2021</w:t>
            </w:r>
          </w:p>
        </w:tc>
        <w:tc>
          <w:tcPr>
            <w:tcW w:w="1254" w:type="dxa"/>
          </w:tcPr>
          <w:p w14:paraId="51AF4860"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David Germon</w:t>
            </w:r>
          </w:p>
        </w:tc>
        <w:tc>
          <w:tcPr>
            <w:tcW w:w="1265" w:type="dxa"/>
          </w:tcPr>
          <w:p w14:paraId="51AF4861"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Liana Diacicov</w:t>
            </w:r>
          </w:p>
          <w:p w14:paraId="51AF4862"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p>
          <w:p w14:paraId="51AF4863"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Dean Tingey </w:t>
            </w:r>
          </w:p>
        </w:tc>
        <w:tc>
          <w:tcPr>
            <w:tcW w:w="5699" w:type="dxa"/>
          </w:tcPr>
          <w:p w14:paraId="51AF4864"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Concern was referred to the WA Complaints team via the NDIA Participant Critical Incidents team. Concerns relating to participant reportedly being homeless with wounds that require immediate medical attention. Alleged that Vida and planner (unknown) refused to refer David to emergency health services and that they are paying for David to stay in a hotel room. </w:t>
            </w:r>
          </w:p>
        </w:tc>
        <w:tc>
          <w:tcPr>
            <w:tcW w:w="2563" w:type="dxa"/>
          </w:tcPr>
          <w:p w14:paraId="51AF4865" w14:textId="77777777" w:rsidR="00F17FD7" w:rsidRDefault="00F17FD7"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Neglect of PWD</w:t>
            </w:r>
          </w:p>
          <w:p w14:paraId="51AF4866" w14:textId="77777777" w:rsidR="00F17FD7" w:rsidRPr="00882FC6" w:rsidRDefault="00F17FD7" w:rsidP="00882FC6">
            <w:pPr>
              <w:spacing w:before="40" w:after="40"/>
              <w:ind w:left="97"/>
              <w:cnfStyle w:val="000000000000" w:firstRow="0" w:lastRow="0" w:firstColumn="0" w:lastColumn="0" w:oddVBand="0" w:evenVBand="0" w:oddHBand="0" w:evenHBand="0" w:firstRowFirstColumn="0" w:firstRowLastColumn="0" w:lastRowFirstColumn="0" w:lastRowLastColumn="0"/>
              <w:rPr>
                <w:sz w:val="20"/>
              </w:rPr>
            </w:pPr>
          </w:p>
        </w:tc>
        <w:tc>
          <w:tcPr>
            <w:tcW w:w="4458" w:type="dxa"/>
          </w:tcPr>
          <w:p w14:paraId="51AF4867"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David is 65, nature of disability unknown</w:t>
            </w:r>
          </w:p>
        </w:tc>
      </w:tr>
      <w:tr w:rsidR="00F17FD7" w14:paraId="51AF4872"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6A" w14:textId="77777777" w:rsidR="00F17FD7" w:rsidRPr="00E561E2" w:rsidRDefault="00F17FD7" w:rsidP="00ED271C">
            <w:pPr>
              <w:spacing w:before="40" w:after="40"/>
              <w:rPr>
                <w:b w:val="0"/>
                <w:sz w:val="20"/>
                <w:lang w:val="en"/>
              </w:rPr>
            </w:pPr>
            <w:r w:rsidRPr="00E561E2">
              <w:rPr>
                <w:b w:val="0"/>
                <w:sz w:val="20"/>
                <w:lang w:val="en"/>
              </w:rPr>
              <w:lastRenderedPageBreak/>
              <w:t>4-35488667601</w:t>
            </w:r>
          </w:p>
        </w:tc>
        <w:tc>
          <w:tcPr>
            <w:tcW w:w="1134" w:type="dxa"/>
          </w:tcPr>
          <w:p w14:paraId="51AF486B"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6/8/2021</w:t>
            </w:r>
          </w:p>
        </w:tc>
        <w:tc>
          <w:tcPr>
            <w:tcW w:w="1254" w:type="dxa"/>
          </w:tcPr>
          <w:p w14:paraId="51AF486C"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Andree Kemp</w:t>
            </w:r>
          </w:p>
        </w:tc>
        <w:tc>
          <w:tcPr>
            <w:tcW w:w="1265" w:type="dxa"/>
          </w:tcPr>
          <w:p w14:paraId="51AF486D"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p>
        </w:tc>
        <w:tc>
          <w:tcPr>
            <w:tcW w:w="5699" w:type="dxa"/>
          </w:tcPr>
          <w:p w14:paraId="51AF486E"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Alleges that support worker Wendy Jones, does not have the knowledge and experience to provide disability supports. Claimed that she was injured by Wendy as her wheelchair was ‘rammed into a </w:t>
            </w:r>
            <w:proofErr w:type="gramStart"/>
            <w:r>
              <w:rPr>
                <w:sz w:val="20"/>
              </w:rPr>
              <w:t>pot hole</w:t>
            </w:r>
            <w:proofErr w:type="gramEnd"/>
            <w:r>
              <w:rPr>
                <w:sz w:val="20"/>
              </w:rPr>
              <w:t xml:space="preserve">’. </w:t>
            </w:r>
          </w:p>
        </w:tc>
        <w:tc>
          <w:tcPr>
            <w:tcW w:w="2563" w:type="dxa"/>
          </w:tcPr>
          <w:p w14:paraId="51AF486F" w14:textId="77777777" w:rsidR="00F17FD7" w:rsidRPr="00ED271C"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Safe and competent care</w:t>
            </w:r>
          </w:p>
        </w:tc>
        <w:tc>
          <w:tcPr>
            <w:tcW w:w="4458" w:type="dxa"/>
          </w:tcPr>
          <w:p w14:paraId="51AF4870"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Andree is 60 years old, nature of disability unknown</w:t>
            </w:r>
          </w:p>
        </w:tc>
      </w:tr>
      <w:tr w:rsidR="00F17FD7" w14:paraId="51AF487B"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73" w14:textId="77777777" w:rsidR="00F17FD7" w:rsidRPr="006A53A7" w:rsidRDefault="00F17FD7" w:rsidP="00ED271C">
            <w:pPr>
              <w:spacing w:before="40" w:after="40"/>
              <w:rPr>
                <w:b w:val="0"/>
                <w:sz w:val="20"/>
                <w:lang w:val="en"/>
              </w:rPr>
            </w:pPr>
            <w:r w:rsidRPr="006A53A7">
              <w:rPr>
                <w:b w:val="0"/>
                <w:sz w:val="20"/>
                <w:lang w:val="en"/>
              </w:rPr>
              <w:t>4-35624028164</w:t>
            </w:r>
          </w:p>
        </w:tc>
        <w:tc>
          <w:tcPr>
            <w:tcW w:w="1134" w:type="dxa"/>
          </w:tcPr>
          <w:p w14:paraId="51AF4874"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7/9/2021</w:t>
            </w:r>
          </w:p>
        </w:tc>
        <w:tc>
          <w:tcPr>
            <w:tcW w:w="1254" w:type="dxa"/>
          </w:tcPr>
          <w:p w14:paraId="51AF4875"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Heran Tesfay</w:t>
            </w:r>
          </w:p>
        </w:tc>
        <w:tc>
          <w:tcPr>
            <w:tcW w:w="1265" w:type="dxa"/>
          </w:tcPr>
          <w:p w14:paraId="51AF4876"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Ann Melbin</w:t>
            </w:r>
          </w:p>
        </w:tc>
        <w:tc>
          <w:tcPr>
            <w:tcW w:w="5699" w:type="dxa"/>
          </w:tcPr>
          <w:p w14:paraId="51AF4877" w14:textId="77777777" w:rsidR="00F17FD7" w:rsidRPr="006A53A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Alleges that FFG engaged in sharp practices to </w:t>
            </w:r>
            <w:r>
              <w:rPr>
                <w:i/>
                <w:sz w:val="20"/>
              </w:rPr>
              <w:t xml:space="preserve">“prey on desperate people” </w:t>
            </w:r>
            <w:r>
              <w:rPr>
                <w:sz w:val="20"/>
              </w:rPr>
              <w:t>with the promise of resolving housing issues. Alleged that documents were signed to change support coordinators and service providers without consent from Heran’s mother.</w:t>
            </w:r>
          </w:p>
        </w:tc>
        <w:tc>
          <w:tcPr>
            <w:tcW w:w="2563" w:type="dxa"/>
          </w:tcPr>
          <w:p w14:paraId="51AF4878" w14:textId="77777777" w:rsidR="00F17FD7" w:rsidRPr="00ED271C" w:rsidRDefault="00F17FD7"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Honesty, integrity and transparency</w:t>
            </w:r>
          </w:p>
        </w:tc>
        <w:tc>
          <w:tcPr>
            <w:tcW w:w="4458" w:type="dxa"/>
          </w:tcPr>
          <w:p w14:paraId="51AF4879"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Heran is 12 years old, nature of disability unknown </w:t>
            </w:r>
          </w:p>
        </w:tc>
      </w:tr>
      <w:tr w:rsidR="00F17FD7" w14:paraId="51AF4885"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7C" w14:textId="77777777" w:rsidR="00F17FD7" w:rsidRPr="00243DE5" w:rsidRDefault="00F17FD7" w:rsidP="00ED271C">
            <w:pPr>
              <w:spacing w:before="40" w:after="40"/>
              <w:rPr>
                <w:b w:val="0"/>
                <w:sz w:val="20"/>
                <w:lang w:val="en"/>
              </w:rPr>
            </w:pPr>
            <w:r w:rsidRPr="00243DE5">
              <w:rPr>
                <w:b w:val="0"/>
                <w:sz w:val="20"/>
                <w:lang w:val="en"/>
              </w:rPr>
              <w:t>4-35719874533</w:t>
            </w:r>
          </w:p>
        </w:tc>
        <w:tc>
          <w:tcPr>
            <w:tcW w:w="1134" w:type="dxa"/>
          </w:tcPr>
          <w:p w14:paraId="51AF487D"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29/9/2021</w:t>
            </w:r>
          </w:p>
        </w:tc>
        <w:tc>
          <w:tcPr>
            <w:tcW w:w="1254" w:type="dxa"/>
          </w:tcPr>
          <w:p w14:paraId="51AF487E"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Barry McDonald</w:t>
            </w:r>
          </w:p>
        </w:tc>
        <w:tc>
          <w:tcPr>
            <w:tcW w:w="1265" w:type="dxa"/>
          </w:tcPr>
          <w:p w14:paraId="51AF487F"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p>
        </w:tc>
        <w:tc>
          <w:tcPr>
            <w:tcW w:w="5699" w:type="dxa"/>
          </w:tcPr>
          <w:p w14:paraId="51AF4880" w14:textId="77777777" w:rsidR="00F17FD7" w:rsidRPr="00F406FF"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Alleges that he was overcharged and FFG has refused to release information to the new support coordinator until outstanding accounts are paid. Alleges that he was coerced into signing documents which inadvertently allowed FFG to </w:t>
            </w:r>
            <w:r>
              <w:rPr>
                <w:i/>
                <w:sz w:val="20"/>
              </w:rPr>
              <w:t>“share all his information – ongoing”</w:t>
            </w:r>
            <w:r>
              <w:rPr>
                <w:sz w:val="20"/>
              </w:rPr>
              <w:t xml:space="preserve">. </w:t>
            </w:r>
          </w:p>
        </w:tc>
        <w:tc>
          <w:tcPr>
            <w:tcW w:w="2563" w:type="dxa"/>
          </w:tcPr>
          <w:p w14:paraId="51AF4881" w14:textId="77777777" w:rsidR="00F17FD7"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Overcharging</w:t>
            </w:r>
          </w:p>
          <w:p w14:paraId="51AF4882" w14:textId="77777777" w:rsidR="00F17FD7" w:rsidRPr="00ED271C" w:rsidRDefault="00F17FD7"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Honesty, integrity and transparency</w:t>
            </w:r>
          </w:p>
        </w:tc>
        <w:tc>
          <w:tcPr>
            <w:tcW w:w="4458" w:type="dxa"/>
          </w:tcPr>
          <w:p w14:paraId="51AF4883"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Barry is 63 years old, nature of disability unknown</w:t>
            </w:r>
          </w:p>
        </w:tc>
      </w:tr>
      <w:tr w:rsidR="00F17FD7" w14:paraId="51AF4892"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86" w14:textId="77777777" w:rsidR="00F17FD7" w:rsidRPr="00ED271C" w:rsidRDefault="00F17FD7" w:rsidP="00ED271C">
            <w:pPr>
              <w:spacing w:before="40" w:after="40"/>
              <w:rPr>
                <w:sz w:val="20"/>
              </w:rPr>
            </w:pPr>
            <w:bookmarkStart w:id="0" w:name="Complaint_#"/>
            <w:r w:rsidRPr="001324B6">
              <w:rPr>
                <w:b w:val="0"/>
                <w:bCs w:val="0"/>
                <w:sz w:val="20"/>
                <w:lang w:val="en"/>
              </w:rPr>
              <w:t>4-35995462674</w:t>
            </w:r>
            <w:bookmarkEnd w:id="0"/>
          </w:p>
        </w:tc>
        <w:tc>
          <w:tcPr>
            <w:tcW w:w="1134" w:type="dxa"/>
          </w:tcPr>
          <w:p w14:paraId="51AF4887"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29/11/</w:t>
            </w:r>
            <w:r w:rsidRPr="00ED271C">
              <w:rPr>
                <w:sz w:val="20"/>
              </w:rPr>
              <w:t>21</w:t>
            </w:r>
          </w:p>
        </w:tc>
        <w:tc>
          <w:tcPr>
            <w:tcW w:w="1254" w:type="dxa"/>
          </w:tcPr>
          <w:p w14:paraId="51AF4888"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sidRPr="00ED271C">
              <w:rPr>
                <w:sz w:val="20"/>
              </w:rPr>
              <w:t>Mr Levi Kenyon</w:t>
            </w:r>
          </w:p>
        </w:tc>
        <w:tc>
          <w:tcPr>
            <w:tcW w:w="1265" w:type="dxa"/>
          </w:tcPr>
          <w:p w14:paraId="51AF4889"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sidRPr="00ED271C">
              <w:rPr>
                <w:sz w:val="20"/>
              </w:rPr>
              <w:t>Ms Sukhi Tear (support coordinator)</w:t>
            </w:r>
          </w:p>
        </w:tc>
        <w:tc>
          <w:tcPr>
            <w:tcW w:w="5699" w:type="dxa"/>
          </w:tcPr>
          <w:p w14:paraId="51AF488A"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sidRPr="00ED271C">
              <w:rPr>
                <w:sz w:val="20"/>
              </w:rPr>
              <w:t>Staff from Forward Focus Group (FFG), allegedly purchasing and supplying IP with alcohol and magic mushrooms. </w:t>
            </w:r>
            <w:proofErr w:type="gramStart"/>
            <w:r w:rsidRPr="00ED271C">
              <w:rPr>
                <w:sz w:val="20"/>
              </w:rPr>
              <w:t>Additionally</w:t>
            </w:r>
            <w:proofErr w:type="gramEnd"/>
            <w:r w:rsidRPr="00ED271C">
              <w:rPr>
                <w:sz w:val="20"/>
              </w:rPr>
              <w:t xml:space="preserve"> there was allegations that FFG was charging for services (support coordinator) when they were not registered to do so</w:t>
            </w:r>
            <w:r>
              <w:rPr>
                <w:sz w:val="20"/>
              </w:rPr>
              <w:t>.</w:t>
            </w:r>
          </w:p>
          <w:p w14:paraId="51AF488B"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Alleged that FFG are creating and approving their own invoices for payment by plan manager. </w:t>
            </w:r>
          </w:p>
        </w:tc>
        <w:tc>
          <w:tcPr>
            <w:tcW w:w="2563" w:type="dxa"/>
          </w:tcPr>
          <w:p w14:paraId="51AF488C" w14:textId="77777777" w:rsidR="00F17FD7" w:rsidRPr="00ED271C" w:rsidRDefault="00F17FD7"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ED271C">
              <w:rPr>
                <w:sz w:val="20"/>
              </w:rPr>
              <w:t>Fraud</w:t>
            </w:r>
          </w:p>
          <w:p w14:paraId="51AF488D" w14:textId="77777777" w:rsidR="00F17FD7" w:rsidRDefault="00F17FD7"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ED271C">
              <w:rPr>
                <w:sz w:val="20"/>
              </w:rPr>
              <w:t>Abuse</w:t>
            </w:r>
          </w:p>
          <w:p w14:paraId="51AF488E" w14:textId="77777777" w:rsidR="00F17FD7" w:rsidRPr="00ED271C" w:rsidRDefault="00F17FD7"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No service agreement in place</w:t>
            </w:r>
          </w:p>
        </w:tc>
        <w:tc>
          <w:tcPr>
            <w:tcW w:w="4458" w:type="dxa"/>
          </w:tcPr>
          <w:p w14:paraId="51AF488F"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Participant </w:t>
            </w:r>
            <w:r w:rsidRPr="00ED271C">
              <w:rPr>
                <w:sz w:val="20"/>
              </w:rPr>
              <w:t xml:space="preserve">is a </w:t>
            </w:r>
            <w:proofErr w:type="gramStart"/>
            <w:r w:rsidRPr="00ED271C">
              <w:rPr>
                <w:sz w:val="20"/>
              </w:rPr>
              <w:t>17 year old</w:t>
            </w:r>
            <w:proofErr w:type="gramEnd"/>
            <w:r w:rsidRPr="00ED271C">
              <w:rPr>
                <w:sz w:val="20"/>
              </w:rPr>
              <w:t xml:space="preserve"> male with autism, an intellectual disability, and comorbid anxiety disorder. He </w:t>
            </w:r>
            <w:proofErr w:type="gramStart"/>
            <w:r w:rsidRPr="00ED271C">
              <w:rPr>
                <w:sz w:val="20"/>
              </w:rPr>
              <w:t>is able to</w:t>
            </w:r>
            <w:proofErr w:type="gramEnd"/>
            <w:r w:rsidRPr="00ED271C">
              <w:rPr>
                <w:sz w:val="20"/>
              </w:rPr>
              <w:t xml:space="preserve"> communicate clearly but lacks decision-making capacity and due to his ag</w:t>
            </w:r>
            <w:r>
              <w:rPr>
                <w:sz w:val="20"/>
              </w:rPr>
              <w:t>e, his mother Ms Tracey Kenyon</w:t>
            </w:r>
            <w:r w:rsidRPr="00ED271C">
              <w:rPr>
                <w:sz w:val="20"/>
              </w:rPr>
              <w:t xml:space="preserve"> </w:t>
            </w:r>
            <w:r>
              <w:rPr>
                <w:sz w:val="20"/>
              </w:rPr>
              <w:t xml:space="preserve">is </w:t>
            </w:r>
            <w:r w:rsidRPr="00ED271C">
              <w:rPr>
                <w:sz w:val="20"/>
              </w:rPr>
              <w:t>his guardian</w:t>
            </w:r>
            <w:r>
              <w:rPr>
                <w:sz w:val="20"/>
              </w:rPr>
              <w:t>.</w:t>
            </w:r>
          </w:p>
          <w:p w14:paraId="51AF4890"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Participant no longer engaged with FFG. </w:t>
            </w:r>
          </w:p>
        </w:tc>
      </w:tr>
      <w:tr w:rsidR="00F17FD7" w14:paraId="51AF489B"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93" w14:textId="77777777" w:rsidR="00F17FD7" w:rsidRPr="00CF3344" w:rsidRDefault="00F17FD7" w:rsidP="00ED271C">
            <w:pPr>
              <w:spacing w:before="40" w:after="40"/>
              <w:rPr>
                <w:b w:val="0"/>
                <w:sz w:val="20"/>
              </w:rPr>
            </w:pPr>
            <w:r w:rsidRPr="00CF3344">
              <w:rPr>
                <w:b w:val="0"/>
                <w:sz w:val="20"/>
              </w:rPr>
              <w:t>4-35746533524</w:t>
            </w:r>
          </w:p>
        </w:tc>
        <w:tc>
          <w:tcPr>
            <w:tcW w:w="1134" w:type="dxa"/>
          </w:tcPr>
          <w:p w14:paraId="51AF4894"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6/10/2021</w:t>
            </w:r>
          </w:p>
        </w:tc>
        <w:tc>
          <w:tcPr>
            <w:tcW w:w="1254" w:type="dxa"/>
          </w:tcPr>
          <w:p w14:paraId="51AF4895"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Amber Wilson</w:t>
            </w:r>
          </w:p>
        </w:tc>
        <w:tc>
          <w:tcPr>
            <w:tcW w:w="1265" w:type="dxa"/>
          </w:tcPr>
          <w:p w14:paraId="51AF4896"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Paul Totten (PWD’s spouse)</w:t>
            </w:r>
          </w:p>
        </w:tc>
        <w:tc>
          <w:tcPr>
            <w:tcW w:w="5699" w:type="dxa"/>
          </w:tcPr>
          <w:p w14:paraId="51AF4897"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Alleges that Teri (support coordinator from FFG) is coercing Amber to sign documents Amber is not completely informed of. Teri alleges that Teri is copying Amber’s signature to sign legal documents and sent back to the NDIS. Teri advises that he has an email from Teri, asking for Amber’s permission to copy her signature over to documents. </w:t>
            </w:r>
          </w:p>
        </w:tc>
        <w:tc>
          <w:tcPr>
            <w:tcW w:w="2563" w:type="dxa"/>
          </w:tcPr>
          <w:p w14:paraId="51AF4898" w14:textId="77777777" w:rsidR="00F17FD7" w:rsidRPr="00C5133F" w:rsidRDefault="00F17FD7" w:rsidP="00120927">
            <w:pPr>
              <w:pStyle w:val="ListParagraph"/>
              <w:numPr>
                <w:ilvl w:val="0"/>
                <w:numId w:val="14"/>
              </w:numPr>
              <w:spacing w:before="40" w:after="40"/>
              <w:cnfStyle w:val="000000100000" w:firstRow="0" w:lastRow="0" w:firstColumn="0" w:lastColumn="0" w:oddVBand="0" w:evenVBand="0" w:oddHBand="1" w:evenHBand="0" w:firstRowFirstColumn="0" w:firstRowLastColumn="0" w:lastRowFirstColumn="0" w:lastRowLastColumn="0"/>
              <w:rPr>
                <w:sz w:val="20"/>
              </w:rPr>
            </w:pPr>
            <w:r w:rsidRPr="00C5133F">
              <w:rPr>
                <w:sz w:val="20"/>
              </w:rPr>
              <w:t xml:space="preserve">Coercion </w:t>
            </w:r>
          </w:p>
        </w:tc>
        <w:tc>
          <w:tcPr>
            <w:tcW w:w="4458" w:type="dxa"/>
          </w:tcPr>
          <w:p w14:paraId="51AF4899"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Participant’s age and nature of disability is unknown. </w:t>
            </w:r>
          </w:p>
        </w:tc>
      </w:tr>
      <w:tr w:rsidR="00F17FD7" w14:paraId="51AF48A4"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9C" w14:textId="77777777" w:rsidR="00F17FD7" w:rsidRPr="00DC2B9F" w:rsidRDefault="00F17FD7" w:rsidP="00ED271C">
            <w:pPr>
              <w:spacing w:before="40" w:after="40"/>
              <w:rPr>
                <w:b w:val="0"/>
                <w:sz w:val="20"/>
              </w:rPr>
            </w:pPr>
            <w:r w:rsidRPr="00DC2B9F">
              <w:rPr>
                <w:b w:val="0"/>
                <w:sz w:val="20"/>
              </w:rPr>
              <w:t>4-35782659574</w:t>
            </w:r>
          </w:p>
        </w:tc>
        <w:tc>
          <w:tcPr>
            <w:tcW w:w="1134" w:type="dxa"/>
          </w:tcPr>
          <w:p w14:paraId="51AF489D"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14/10/2021</w:t>
            </w:r>
          </w:p>
        </w:tc>
        <w:tc>
          <w:tcPr>
            <w:tcW w:w="1254" w:type="dxa"/>
          </w:tcPr>
          <w:p w14:paraId="51AF489E"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Levi </w:t>
            </w:r>
            <w:proofErr w:type="spellStart"/>
            <w:r>
              <w:rPr>
                <w:sz w:val="20"/>
              </w:rPr>
              <w:t>Jetoh</w:t>
            </w:r>
            <w:proofErr w:type="spellEnd"/>
          </w:p>
        </w:tc>
        <w:tc>
          <w:tcPr>
            <w:tcW w:w="1265" w:type="dxa"/>
          </w:tcPr>
          <w:p w14:paraId="51AF489F"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Andeep Kaur (disability provider)</w:t>
            </w:r>
          </w:p>
        </w:tc>
        <w:tc>
          <w:tcPr>
            <w:tcW w:w="5699" w:type="dxa"/>
          </w:tcPr>
          <w:p w14:paraId="51AF48A0"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Alleges that FFG has been overcharging and providing inadequate supports and services. Alleges that FFG has been pressuring the plan manager to process invoices which are not in accordance with NDIS guidelines. Between 17/2/2021 to 31/3/2021, FFG allegedly charged Levi for 67.6 hours, $7270 on for support coordination. Due to the Levi’s funding being exhausted, FFG had stopped claiming. </w:t>
            </w:r>
          </w:p>
        </w:tc>
        <w:tc>
          <w:tcPr>
            <w:tcW w:w="2563" w:type="dxa"/>
          </w:tcPr>
          <w:p w14:paraId="51AF48A1" w14:textId="77777777" w:rsidR="00F17FD7" w:rsidRPr="00DC2B9F"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Fraud</w:t>
            </w:r>
          </w:p>
        </w:tc>
        <w:tc>
          <w:tcPr>
            <w:tcW w:w="4458" w:type="dxa"/>
          </w:tcPr>
          <w:p w14:paraId="51AF48A2"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Participant’s age and nature of disability is unknown.</w:t>
            </w:r>
          </w:p>
        </w:tc>
      </w:tr>
      <w:tr w:rsidR="00F17FD7" w14:paraId="51AF48AD"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A5" w14:textId="77777777" w:rsidR="00F17FD7" w:rsidRPr="00C61B8A" w:rsidRDefault="00F17FD7" w:rsidP="00ED271C">
            <w:pPr>
              <w:spacing w:before="40" w:after="40"/>
              <w:rPr>
                <w:b w:val="0"/>
                <w:sz w:val="20"/>
              </w:rPr>
            </w:pPr>
            <w:r w:rsidRPr="00C61B8A">
              <w:rPr>
                <w:b w:val="0"/>
                <w:sz w:val="20"/>
              </w:rPr>
              <w:t>4-35832912021</w:t>
            </w:r>
          </w:p>
        </w:tc>
        <w:tc>
          <w:tcPr>
            <w:tcW w:w="1134" w:type="dxa"/>
          </w:tcPr>
          <w:p w14:paraId="51AF48A6"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4/10/2021</w:t>
            </w:r>
          </w:p>
        </w:tc>
        <w:tc>
          <w:tcPr>
            <w:tcW w:w="1254" w:type="dxa"/>
          </w:tcPr>
          <w:p w14:paraId="51AF48A7"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Levi </w:t>
            </w:r>
            <w:proofErr w:type="spellStart"/>
            <w:r>
              <w:rPr>
                <w:sz w:val="20"/>
              </w:rPr>
              <w:t>Jetoh</w:t>
            </w:r>
            <w:proofErr w:type="spellEnd"/>
          </w:p>
        </w:tc>
        <w:tc>
          <w:tcPr>
            <w:tcW w:w="1265" w:type="dxa"/>
          </w:tcPr>
          <w:p w14:paraId="51AF48A8"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Sophie Grobler (practitioner completed the plan review)</w:t>
            </w:r>
          </w:p>
        </w:tc>
        <w:tc>
          <w:tcPr>
            <w:tcW w:w="5699" w:type="dxa"/>
          </w:tcPr>
          <w:p w14:paraId="51AF48A9"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Concern was referred by a PCI form from the NDIA. Multiple concerns regarding inappropriate decisions and actions undertaken by FFG, disputes involving support coordination, payment for services and terminating other service providers without approval from family. </w:t>
            </w:r>
          </w:p>
        </w:tc>
        <w:tc>
          <w:tcPr>
            <w:tcW w:w="2563" w:type="dxa"/>
          </w:tcPr>
          <w:p w14:paraId="51AF48AA" w14:textId="77777777" w:rsidR="00F17FD7" w:rsidRPr="00757AEB" w:rsidRDefault="00F17FD7" w:rsidP="00120927">
            <w:pPr>
              <w:pStyle w:val="ListParagraph"/>
              <w:numPr>
                <w:ilvl w:val="0"/>
                <w:numId w:val="13"/>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Potential financial abuse</w:t>
            </w:r>
          </w:p>
        </w:tc>
        <w:tc>
          <w:tcPr>
            <w:tcW w:w="4458" w:type="dxa"/>
          </w:tcPr>
          <w:p w14:paraId="51AF48AB"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Levi is 5 years </w:t>
            </w:r>
            <w:proofErr w:type="gramStart"/>
            <w:r>
              <w:rPr>
                <w:sz w:val="20"/>
              </w:rPr>
              <w:t>old,</w:t>
            </w:r>
            <w:proofErr w:type="gramEnd"/>
            <w:r>
              <w:rPr>
                <w:sz w:val="20"/>
              </w:rPr>
              <w:t xml:space="preserve"> nature of disability is unknown</w:t>
            </w:r>
          </w:p>
        </w:tc>
      </w:tr>
      <w:tr w:rsidR="00F17FD7" w14:paraId="51AF48C2"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AE" w14:textId="77777777" w:rsidR="00F17FD7" w:rsidRDefault="00F17FD7" w:rsidP="00ED271C">
            <w:pPr>
              <w:spacing w:before="40" w:after="40"/>
              <w:rPr>
                <w:b w:val="0"/>
                <w:sz w:val="20"/>
              </w:rPr>
            </w:pPr>
            <w:r w:rsidRPr="00FC6C81">
              <w:rPr>
                <w:b w:val="0"/>
                <w:sz w:val="20"/>
              </w:rPr>
              <w:t>4-35886177923</w:t>
            </w:r>
          </w:p>
          <w:p w14:paraId="51AF48AF" w14:textId="77777777" w:rsidR="00F17FD7" w:rsidRPr="00FC6C81" w:rsidRDefault="00F17FD7" w:rsidP="00ED271C">
            <w:pPr>
              <w:spacing w:before="40" w:after="40"/>
              <w:rPr>
                <w:b w:val="0"/>
                <w:sz w:val="20"/>
              </w:rPr>
            </w:pPr>
            <w:r>
              <w:rPr>
                <w:b w:val="0"/>
                <w:sz w:val="20"/>
              </w:rPr>
              <w:t>(CONFIDENTIAL)</w:t>
            </w:r>
          </w:p>
        </w:tc>
        <w:tc>
          <w:tcPr>
            <w:tcW w:w="1134" w:type="dxa"/>
          </w:tcPr>
          <w:p w14:paraId="51AF48B0"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26/10/2021</w:t>
            </w:r>
          </w:p>
        </w:tc>
        <w:tc>
          <w:tcPr>
            <w:tcW w:w="1254" w:type="dxa"/>
          </w:tcPr>
          <w:p w14:paraId="51AF48B1"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Levi Kenyon</w:t>
            </w:r>
          </w:p>
        </w:tc>
        <w:tc>
          <w:tcPr>
            <w:tcW w:w="1265" w:type="dxa"/>
          </w:tcPr>
          <w:p w14:paraId="51AF48B2"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Terri Roberts (former employee of FFG)</w:t>
            </w:r>
          </w:p>
        </w:tc>
        <w:tc>
          <w:tcPr>
            <w:tcW w:w="5699" w:type="dxa"/>
          </w:tcPr>
          <w:p w14:paraId="51AF48B3" w14:textId="77777777" w:rsidR="00F17FD7"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Alleges multiple incidents occurred regarding Levi, including:</w:t>
            </w:r>
          </w:p>
          <w:p w14:paraId="51AF48B4" w14:textId="77777777" w:rsidR="00F17FD7"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Levi pulling a knife on Recovery Coach</w:t>
            </w:r>
          </w:p>
          <w:p w14:paraId="51AF48B5" w14:textId="77777777" w:rsidR="00F17FD7"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Levi attempting to stab Troy (support worker)</w:t>
            </w:r>
          </w:p>
          <w:p w14:paraId="51AF48B6" w14:textId="77777777" w:rsidR="00F17FD7"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Levi attacking his mum </w:t>
            </w:r>
          </w:p>
          <w:p w14:paraId="51AF48B7" w14:textId="77777777" w:rsidR="00F17FD7"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Vida putting Levi in a hotel </w:t>
            </w:r>
          </w:p>
          <w:p w14:paraId="51AF48B8" w14:textId="77777777" w:rsidR="00F17FD7"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Levi clogging toilets </w:t>
            </w:r>
          </w:p>
          <w:p w14:paraId="51AF48B9" w14:textId="77777777" w:rsidR="00F17FD7"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Vida not agreeing to take Levi to an assessment </w:t>
            </w:r>
          </w:p>
          <w:p w14:paraId="51AF48BA" w14:textId="77777777" w:rsidR="00F17FD7" w:rsidRDefault="00F17FD7" w:rsidP="008F0EA0">
            <w:pPr>
              <w:pStyle w:val="ListParagraph"/>
              <w:spacing w:before="40" w:after="40"/>
              <w:ind w:left="360"/>
              <w:cnfStyle w:val="000000000000" w:firstRow="0" w:lastRow="0" w:firstColumn="0" w:lastColumn="0" w:oddVBand="0" w:evenVBand="0" w:oddHBand="0" w:evenHBand="0" w:firstRowFirstColumn="0" w:firstRowLastColumn="0" w:lastRowFirstColumn="0" w:lastRowLastColumn="0"/>
              <w:rPr>
                <w:sz w:val="20"/>
              </w:rPr>
            </w:pPr>
          </w:p>
          <w:p w14:paraId="51AF48BB" w14:textId="77777777" w:rsidR="00F17FD7" w:rsidRPr="008F0EA0" w:rsidRDefault="00F17FD7" w:rsidP="008F0EA0">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lastRenderedPageBreak/>
              <w:t xml:space="preserve">Allegations include sharp practices, fraudulent behaviour and coercive behaviours. Alleges that she is working at another provider </w:t>
            </w:r>
            <w:proofErr w:type="gramStart"/>
            <w:r>
              <w:rPr>
                <w:sz w:val="20"/>
              </w:rPr>
              <w:t>whom</w:t>
            </w:r>
            <w:proofErr w:type="gramEnd"/>
            <w:r>
              <w:rPr>
                <w:sz w:val="20"/>
              </w:rPr>
              <w:t xml:space="preserve"> supports 4 ex-FFG participants who reported they have been contacted by FFG. Alleges that FFG tried to recruit Terri and her husband into the business arrangement in which Terri’s husband would be the Director. Terri advised they declined due to conflict of interest. </w:t>
            </w:r>
          </w:p>
        </w:tc>
        <w:tc>
          <w:tcPr>
            <w:tcW w:w="2563" w:type="dxa"/>
          </w:tcPr>
          <w:p w14:paraId="51AF48BC" w14:textId="77777777" w:rsidR="00F17FD7"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lastRenderedPageBreak/>
              <w:t>Fraud</w:t>
            </w:r>
          </w:p>
          <w:p w14:paraId="51AF48BD" w14:textId="77777777" w:rsidR="00F17FD7"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Safe and competent care</w:t>
            </w:r>
          </w:p>
          <w:p w14:paraId="51AF48BE" w14:textId="77777777" w:rsidR="00F17FD7"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Raise and act on concerns</w:t>
            </w:r>
          </w:p>
          <w:p w14:paraId="51AF48BF" w14:textId="77777777" w:rsidR="00F17FD7" w:rsidRPr="00FC6C81" w:rsidRDefault="00F17FD7" w:rsidP="00120927">
            <w:pPr>
              <w:pStyle w:val="ListParagraph"/>
              <w:numPr>
                <w:ilvl w:val="0"/>
                <w:numId w:val="1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Honesty, integrity and transparency</w:t>
            </w:r>
          </w:p>
        </w:tc>
        <w:tc>
          <w:tcPr>
            <w:tcW w:w="4458" w:type="dxa"/>
          </w:tcPr>
          <w:p w14:paraId="51AF48C0" w14:textId="77777777" w:rsidR="00F17FD7" w:rsidRPr="00ED271C" w:rsidRDefault="00F17FD7" w:rsidP="008F0EA0">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Levi is 18 years old and was in jail at the time the complaint was raised.</w:t>
            </w:r>
          </w:p>
        </w:tc>
      </w:tr>
      <w:tr w:rsidR="00F17FD7" w14:paraId="51AF48CC"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C3" w14:textId="77777777" w:rsidR="00F17FD7" w:rsidRPr="0021076F" w:rsidRDefault="00F17FD7" w:rsidP="00ED271C">
            <w:pPr>
              <w:spacing w:before="40" w:after="40"/>
              <w:rPr>
                <w:b w:val="0"/>
                <w:sz w:val="20"/>
              </w:rPr>
            </w:pPr>
            <w:r w:rsidRPr="0021076F">
              <w:rPr>
                <w:b w:val="0"/>
                <w:sz w:val="20"/>
              </w:rPr>
              <w:t>4-35898693315</w:t>
            </w:r>
            <w:r>
              <w:rPr>
                <w:b w:val="0"/>
                <w:sz w:val="20"/>
              </w:rPr>
              <w:t xml:space="preserve"> (CONFIDENTIAL)</w:t>
            </w:r>
          </w:p>
        </w:tc>
        <w:tc>
          <w:tcPr>
            <w:tcW w:w="1134" w:type="dxa"/>
          </w:tcPr>
          <w:p w14:paraId="51AF48C4"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5/11/2021</w:t>
            </w:r>
          </w:p>
        </w:tc>
        <w:tc>
          <w:tcPr>
            <w:tcW w:w="1254" w:type="dxa"/>
          </w:tcPr>
          <w:p w14:paraId="51AF48C5"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Multiple unnamed participants</w:t>
            </w:r>
          </w:p>
        </w:tc>
        <w:tc>
          <w:tcPr>
            <w:tcW w:w="1265" w:type="dxa"/>
          </w:tcPr>
          <w:p w14:paraId="51AF48C6"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Sally Hansen (plan manager from Provider Choice)</w:t>
            </w:r>
          </w:p>
        </w:tc>
        <w:tc>
          <w:tcPr>
            <w:tcW w:w="5699" w:type="dxa"/>
          </w:tcPr>
          <w:p w14:paraId="51AF48C7" w14:textId="77777777" w:rsidR="00F17FD7" w:rsidRPr="0021076F" w:rsidRDefault="00F17FD7" w:rsidP="0021076F">
            <w:pPr>
              <w:tabs>
                <w:tab w:val="left" w:pos="3456"/>
              </w:tabs>
              <w:spacing w:before="0" w:after="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Alleges that FFG is overcharging participants and possibly exploiting participants, fraudulent, aggressive and forceful conduct. Sally described that when staff from her plan management company had attempted to query the payments, FFG had responded aggressively. Alleges that participants </w:t>
            </w:r>
            <w:proofErr w:type="gramStart"/>
            <w:r>
              <w:rPr>
                <w:sz w:val="20"/>
              </w:rPr>
              <w:t>has</w:t>
            </w:r>
            <w:proofErr w:type="gramEnd"/>
            <w:r>
              <w:rPr>
                <w:sz w:val="20"/>
              </w:rPr>
              <w:t xml:space="preserve"> also been spoken to aggressively. </w:t>
            </w:r>
          </w:p>
        </w:tc>
        <w:tc>
          <w:tcPr>
            <w:tcW w:w="2563" w:type="dxa"/>
          </w:tcPr>
          <w:p w14:paraId="51AF48C8" w14:textId="77777777" w:rsidR="00F17FD7" w:rsidRDefault="00F17FD7" w:rsidP="00120927">
            <w:pPr>
              <w:pStyle w:val="ListParagraph"/>
              <w:numPr>
                <w:ilvl w:val="0"/>
                <w:numId w:val="15"/>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Exploitation</w:t>
            </w:r>
          </w:p>
          <w:p w14:paraId="51AF48C9" w14:textId="77777777" w:rsidR="00F17FD7" w:rsidRPr="0021076F" w:rsidRDefault="00F17FD7" w:rsidP="00120927">
            <w:pPr>
              <w:pStyle w:val="ListParagraph"/>
              <w:numPr>
                <w:ilvl w:val="0"/>
                <w:numId w:val="15"/>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Bullying </w:t>
            </w:r>
          </w:p>
        </w:tc>
        <w:tc>
          <w:tcPr>
            <w:tcW w:w="4458" w:type="dxa"/>
          </w:tcPr>
          <w:p w14:paraId="51AF48CA"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Sally cannot name all participants but advised there are 36 participants. </w:t>
            </w:r>
          </w:p>
        </w:tc>
      </w:tr>
      <w:tr w:rsidR="00F17FD7" w14:paraId="51AF48D5"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CD" w14:textId="77777777" w:rsidR="00F17FD7" w:rsidRPr="002D5C66" w:rsidRDefault="00F17FD7" w:rsidP="00ED271C">
            <w:pPr>
              <w:spacing w:before="40" w:after="40"/>
              <w:rPr>
                <w:b w:val="0"/>
                <w:sz w:val="20"/>
              </w:rPr>
            </w:pPr>
            <w:r w:rsidRPr="002D5C66">
              <w:rPr>
                <w:b w:val="0"/>
                <w:sz w:val="20"/>
              </w:rPr>
              <w:t>4-35930349418</w:t>
            </w:r>
          </w:p>
        </w:tc>
        <w:tc>
          <w:tcPr>
            <w:tcW w:w="1134" w:type="dxa"/>
          </w:tcPr>
          <w:p w14:paraId="51AF48CE"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11/11/2021</w:t>
            </w:r>
          </w:p>
        </w:tc>
        <w:tc>
          <w:tcPr>
            <w:tcW w:w="1254" w:type="dxa"/>
          </w:tcPr>
          <w:p w14:paraId="51AF48CF"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Georgios Taraganis</w:t>
            </w:r>
          </w:p>
        </w:tc>
        <w:tc>
          <w:tcPr>
            <w:tcW w:w="1265" w:type="dxa"/>
          </w:tcPr>
          <w:p w14:paraId="51AF48D0"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Liz Odi (participant’s parent)</w:t>
            </w:r>
          </w:p>
        </w:tc>
        <w:tc>
          <w:tcPr>
            <w:tcW w:w="5699" w:type="dxa"/>
          </w:tcPr>
          <w:p w14:paraId="51AF48D1"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Alleges that participant’s funding is being charged for services not provided by FFG (Vida). The plan managers (Prime Choice) received invoices from FFG charging 250 hours between September and October 2021 for cleaning services that were never provided. Alleges that she was also speaking to support coordinator Terri – Terri later informed Liz that Terri had left the company due to theft. </w:t>
            </w:r>
          </w:p>
        </w:tc>
        <w:tc>
          <w:tcPr>
            <w:tcW w:w="2563" w:type="dxa"/>
          </w:tcPr>
          <w:p w14:paraId="51AF48D2" w14:textId="77777777" w:rsidR="00F17FD7" w:rsidRPr="002D5C66" w:rsidRDefault="00F17FD7" w:rsidP="00120927">
            <w:pPr>
              <w:pStyle w:val="ListParagraph"/>
              <w:numPr>
                <w:ilvl w:val="0"/>
                <w:numId w:val="16"/>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Fraud</w:t>
            </w:r>
          </w:p>
        </w:tc>
        <w:tc>
          <w:tcPr>
            <w:tcW w:w="4458" w:type="dxa"/>
          </w:tcPr>
          <w:p w14:paraId="51AF48D3"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Georgios is 39 years old, nature of disability unknown</w:t>
            </w:r>
          </w:p>
        </w:tc>
      </w:tr>
      <w:tr w:rsidR="00F17FD7" w14:paraId="51AF48DE"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D6" w14:textId="77777777" w:rsidR="00F17FD7" w:rsidRPr="002D5C66" w:rsidRDefault="00F17FD7" w:rsidP="00ED271C">
            <w:pPr>
              <w:spacing w:before="40" w:after="40"/>
              <w:rPr>
                <w:b w:val="0"/>
                <w:sz w:val="20"/>
              </w:rPr>
            </w:pPr>
            <w:r w:rsidRPr="002D5C66">
              <w:rPr>
                <w:b w:val="0"/>
                <w:sz w:val="20"/>
              </w:rPr>
              <w:t>4-35941787479</w:t>
            </w:r>
          </w:p>
        </w:tc>
        <w:tc>
          <w:tcPr>
            <w:tcW w:w="1134" w:type="dxa"/>
          </w:tcPr>
          <w:p w14:paraId="51AF48D7"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12/11/2021</w:t>
            </w:r>
          </w:p>
        </w:tc>
        <w:tc>
          <w:tcPr>
            <w:tcW w:w="1254" w:type="dxa"/>
          </w:tcPr>
          <w:p w14:paraId="51AF48D8"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Levi </w:t>
            </w:r>
            <w:proofErr w:type="spellStart"/>
            <w:r>
              <w:rPr>
                <w:sz w:val="20"/>
              </w:rPr>
              <w:t>Jetoh</w:t>
            </w:r>
            <w:proofErr w:type="spellEnd"/>
          </w:p>
        </w:tc>
        <w:tc>
          <w:tcPr>
            <w:tcW w:w="1265" w:type="dxa"/>
          </w:tcPr>
          <w:p w14:paraId="51AF48D9"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Amandeep Kaur (Access Foundation plan manager)</w:t>
            </w:r>
          </w:p>
        </w:tc>
        <w:tc>
          <w:tcPr>
            <w:tcW w:w="5699" w:type="dxa"/>
          </w:tcPr>
          <w:p w14:paraId="51AF48DA" w14:textId="77777777" w:rsidR="00F17FD7" w:rsidRPr="00ED271C" w:rsidRDefault="00F17FD7" w:rsidP="002D5C66">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Alleging multiple incidents involving overcharging, doubling of invoices and incorrect charges made on Levi’s NDIS funding. Alleges that Vida has sent rude emails to Access Foundation, threatening and forcing them to pay the invoices that were not in accordance </w:t>
            </w:r>
            <w:proofErr w:type="gramStart"/>
            <w:r>
              <w:rPr>
                <w:sz w:val="20"/>
              </w:rPr>
              <w:t>to</w:t>
            </w:r>
            <w:proofErr w:type="gramEnd"/>
            <w:r>
              <w:rPr>
                <w:sz w:val="20"/>
              </w:rPr>
              <w:t xml:space="preserve"> NDIS guidelines. </w:t>
            </w:r>
          </w:p>
        </w:tc>
        <w:tc>
          <w:tcPr>
            <w:tcW w:w="2563" w:type="dxa"/>
          </w:tcPr>
          <w:p w14:paraId="51AF48DB" w14:textId="77777777" w:rsidR="00F17FD7" w:rsidRPr="002D5C66" w:rsidRDefault="00F17FD7" w:rsidP="00120927">
            <w:pPr>
              <w:pStyle w:val="ListParagraph"/>
              <w:numPr>
                <w:ilvl w:val="0"/>
                <w:numId w:val="16"/>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Fraud</w:t>
            </w:r>
          </w:p>
        </w:tc>
        <w:tc>
          <w:tcPr>
            <w:tcW w:w="4458" w:type="dxa"/>
          </w:tcPr>
          <w:p w14:paraId="51AF48DC"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Levi is 5 years old</w:t>
            </w:r>
          </w:p>
        </w:tc>
      </w:tr>
      <w:tr w:rsidR="00F17FD7" w14:paraId="51AF48E7"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DF" w14:textId="77777777" w:rsidR="00F17FD7" w:rsidRPr="002D5C66" w:rsidRDefault="00F17FD7" w:rsidP="00ED271C">
            <w:pPr>
              <w:spacing w:before="40" w:after="40"/>
              <w:rPr>
                <w:b w:val="0"/>
                <w:sz w:val="20"/>
              </w:rPr>
            </w:pPr>
            <w:r w:rsidRPr="002D5C66">
              <w:rPr>
                <w:b w:val="0"/>
                <w:sz w:val="20"/>
              </w:rPr>
              <w:t>4-35951735434</w:t>
            </w:r>
          </w:p>
        </w:tc>
        <w:tc>
          <w:tcPr>
            <w:tcW w:w="1134" w:type="dxa"/>
          </w:tcPr>
          <w:p w14:paraId="51AF48E0"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19/11/2021</w:t>
            </w:r>
          </w:p>
        </w:tc>
        <w:tc>
          <w:tcPr>
            <w:tcW w:w="1254" w:type="dxa"/>
          </w:tcPr>
          <w:p w14:paraId="51AF48E1"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Ella Galante</w:t>
            </w:r>
          </w:p>
        </w:tc>
        <w:tc>
          <w:tcPr>
            <w:tcW w:w="1265" w:type="dxa"/>
          </w:tcPr>
          <w:p w14:paraId="51AF48E2"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Eliane Galante (participant’s mother)</w:t>
            </w:r>
          </w:p>
        </w:tc>
        <w:tc>
          <w:tcPr>
            <w:tcW w:w="5699" w:type="dxa"/>
          </w:tcPr>
          <w:p w14:paraId="51AF48E3"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Advised that the participant did not have any support coordination funding. However, FFG allegedly continued to send invoices for counselling and support coordination. When questioned about the invoices, FFG allegedly becomes defensive. </w:t>
            </w:r>
          </w:p>
        </w:tc>
        <w:tc>
          <w:tcPr>
            <w:tcW w:w="2563" w:type="dxa"/>
          </w:tcPr>
          <w:p w14:paraId="51AF48E4" w14:textId="77777777" w:rsidR="00F17FD7" w:rsidRPr="008C7003" w:rsidRDefault="00F17FD7" w:rsidP="00120927">
            <w:pPr>
              <w:pStyle w:val="ListParagraph"/>
              <w:numPr>
                <w:ilvl w:val="0"/>
                <w:numId w:val="16"/>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Fraud</w:t>
            </w:r>
          </w:p>
        </w:tc>
        <w:tc>
          <w:tcPr>
            <w:tcW w:w="4458" w:type="dxa"/>
          </w:tcPr>
          <w:p w14:paraId="51AF48E5"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Unknown age and nature of disability </w:t>
            </w:r>
          </w:p>
        </w:tc>
      </w:tr>
      <w:tr w:rsidR="00F17FD7" w14:paraId="51AF48F1"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E8" w14:textId="77777777" w:rsidR="00F17FD7" w:rsidRPr="00AF65B5" w:rsidRDefault="00F17FD7" w:rsidP="00ED271C">
            <w:pPr>
              <w:spacing w:before="40" w:after="40"/>
              <w:rPr>
                <w:b w:val="0"/>
                <w:sz w:val="20"/>
              </w:rPr>
            </w:pPr>
            <w:r w:rsidRPr="00AF65B5">
              <w:rPr>
                <w:b w:val="0"/>
                <w:sz w:val="20"/>
              </w:rPr>
              <w:t>4-36000897784</w:t>
            </w:r>
          </w:p>
        </w:tc>
        <w:tc>
          <w:tcPr>
            <w:tcW w:w="1134" w:type="dxa"/>
          </w:tcPr>
          <w:p w14:paraId="51AF48E9"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30/11/2021</w:t>
            </w:r>
          </w:p>
        </w:tc>
        <w:tc>
          <w:tcPr>
            <w:tcW w:w="1254" w:type="dxa"/>
          </w:tcPr>
          <w:p w14:paraId="51AF48EA"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p>
        </w:tc>
        <w:tc>
          <w:tcPr>
            <w:tcW w:w="1265" w:type="dxa"/>
          </w:tcPr>
          <w:p w14:paraId="51AF48EB"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Tilly Walker (</w:t>
            </w:r>
            <w:proofErr w:type="spellStart"/>
            <w:r>
              <w:rPr>
                <w:sz w:val="20"/>
              </w:rPr>
              <w:t>PlanCare</w:t>
            </w:r>
            <w:proofErr w:type="spellEnd"/>
            <w:r>
              <w:rPr>
                <w:sz w:val="20"/>
              </w:rPr>
              <w:t>)</w:t>
            </w:r>
          </w:p>
        </w:tc>
        <w:tc>
          <w:tcPr>
            <w:tcW w:w="5699" w:type="dxa"/>
          </w:tcPr>
          <w:p w14:paraId="51AF48EC"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FFG allegedly contacted </w:t>
            </w:r>
            <w:proofErr w:type="spellStart"/>
            <w:r>
              <w:rPr>
                <w:sz w:val="20"/>
              </w:rPr>
              <w:t>PlanCare</w:t>
            </w:r>
            <w:proofErr w:type="spellEnd"/>
            <w:r>
              <w:rPr>
                <w:sz w:val="20"/>
              </w:rPr>
              <w:t xml:space="preserve"> to advise that they will move all participants away from </w:t>
            </w:r>
            <w:proofErr w:type="spellStart"/>
            <w:r>
              <w:rPr>
                <w:sz w:val="20"/>
              </w:rPr>
              <w:t>PlanCare</w:t>
            </w:r>
            <w:proofErr w:type="spellEnd"/>
            <w:r>
              <w:rPr>
                <w:sz w:val="20"/>
              </w:rPr>
              <w:t xml:space="preserve">, in retaliation of </w:t>
            </w:r>
            <w:proofErr w:type="spellStart"/>
            <w:r>
              <w:rPr>
                <w:sz w:val="20"/>
              </w:rPr>
              <w:t>PlanCare</w:t>
            </w:r>
            <w:proofErr w:type="spellEnd"/>
            <w:r>
              <w:rPr>
                <w:sz w:val="20"/>
              </w:rPr>
              <w:t xml:space="preserve"> highlighting that FFG overcharged by over $9000 on an invoice. Tilly advised that all calls are recorded and if required, she can provide recordings of calls from Vida. </w:t>
            </w:r>
          </w:p>
        </w:tc>
        <w:tc>
          <w:tcPr>
            <w:tcW w:w="2563" w:type="dxa"/>
          </w:tcPr>
          <w:p w14:paraId="51AF48ED" w14:textId="77777777" w:rsidR="00F17FD7" w:rsidRDefault="00F17FD7" w:rsidP="00120927">
            <w:pPr>
              <w:pStyle w:val="ListParagraph"/>
              <w:numPr>
                <w:ilvl w:val="0"/>
                <w:numId w:val="16"/>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Overcharging</w:t>
            </w:r>
          </w:p>
          <w:p w14:paraId="51AF48EE" w14:textId="77777777" w:rsidR="00F17FD7" w:rsidRPr="00AF65B5" w:rsidRDefault="00F17FD7" w:rsidP="00120927">
            <w:pPr>
              <w:pStyle w:val="ListParagraph"/>
              <w:numPr>
                <w:ilvl w:val="0"/>
                <w:numId w:val="16"/>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Independence, choice and control </w:t>
            </w:r>
          </w:p>
        </w:tc>
        <w:tc>
          <w:tcPr>
            <w:tcW w:w="4458" w:type="dxa"/>
          </w:tcPr>
          <w:p w14:paraId="51AF48EF"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Multiple unnamed participants</w:t>
            </w:r>
          </w:p>
        </w:tc>
      </w:tr>
      <w:tr w:rsidR="00F17FD7" w14:paraId="51AF48FA"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8F2" w14:textId="77777777" w:rsidR="00F17FD7" w:rsidRPr="006B3E85" w:rsidRDefault="00F17FD7" w:rsidP="00ED271C">
            <w:pPr>
              <w:spacing w:before="40" w:after="40"/>
              <w:rPr>
                <w:b w:val="0"/>
                <w:sz w:val="20"/>
              </w:rPr>
            </w:pPr>
            <w:r w:rsidRPr="006B3E85">
              <w:rPr>
                <w:b w:val="0"/>
                <w:sz w:val="20"/>
              </w:rPr>
              <w:t>4-36075899570</w:t>
            </w:r>
          </w:p>
        </w:tc>
        <w:tc>
          <w:tcPr>
            <w:tcW w:w="1134" w:type="dxa"/>
          </w:tcPr>
          <w:p w14:paraId="51AF48F3"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10/12/2021</w:t>
            </w:r>
          </w:p>
        </w:tc>
        <w:tc>
          <w:tcPr>
            <w:tcW w:w="1254" w:type="dxa"/>
          </w:tcPr>
          <w:p w14:paraId="51AF48F4"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Matt Teague</w:t>
            </w:r>
          </w:p>
        </w:tc>
        <w:tc>
          <w:tcPr>
            <w:tcW w:w="1265" w:type="dxa"/>
          </w:tcPr>
          <w:p w14:paraId="51AF48F5"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Rhiannon Teague</w:t>
            </w:r>
          </w:p>
        </w:tc>
        <w:tc>
          <w:tcPr>
            <w:tcW w:w="5699" w:type="dxa"/>
          </w:tcPr>
          <w:p w14:paraId="51AF48F6" w14:textId="77777777" w:rsidR="00F17FD7" w:rsidRPr="00ED271C" w:rsidRDefault="00F17FD7" w:rsidP="006B3E85">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Expressed dissatisfaction with Luke Hazelwood (from FFG). Rhiannon advised she had 2 meetings with Luke and later found out he was not registered and fire from FFG. Rhiannon allegedly received an invoice from FFG later for $3000. Allegedly received further invoices for services that have not been provided. </w:t>
            </w:r>
          </w:p>
        </w:tc>
        <w:tc>
          <w:tcPr>
            <w:tcW w:w="2563" w:type="dxa"/>
          </w:tcPr>
          <w:p w14:paraId="51AF48F7" w14:textId="77777777" w:rsidR="00F17FD7" w:rsidRPr="006B3E85" w:rsidRDefault="00F17FD7" w:rsidP="00120927">
            <w:pPr>
              <w:pStyle w:val="ListParagraph"/>
              <w:numPr>
                <w:ilvl w:val="0"/>
                <w:numId w:val="17"/>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Fraud</w:t>
            </w:r>
          </w:p>
        </w:tc>
        <w:tc>
          <w:tcPr>
            <w:tcW w:w="4458" w:type="dxa"/>
          </w:tcPr>
          <w:p w14:paraId="51AF48F8"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Matt is 13 years old, nature of disability unknown</w:t>
            </w:r>
          </w:p>
        </w:tc>
      </w:tr>
      <w:tr w:rsidR="00F17FD7" w14:paraId="51AF4904"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8FB" w14:textId="77777777" w:rsidR="00F17FD7" w:rsidRPr="006B3E85" w:rsidRDefault="00F17FD7" w:rsidP="00ED271C">
            <w:pPr>
              <w:spacing w:before="40" w:after="40"/>
              <w:rPr>
                <w:b w:val="0"/>
                <w:sz w:val="20"/>
              </w:rPr>
            </w:pPr>
            <w:r w:rsidRPr="006B3E85">
              <w:rPr>
                <w:b w:val="0"/>
                <w:sz w:val="20"/>
              </w:rPr>
              <w:t>4-36075899805</w:t>
            </w:r>
          </w:p>
        </w:tc>
        <w:tc>
          <w:tcPr>
            <w:tcW w:w="1134" w:type="dxa"/>
          </w:tcPr>
          <w:p w14:paraId="51AF48FC"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10/12/2021</w:t>
            </w:r>
          </w:p>
        </w:tc>
        <w:tc>
          <w:tcPr>
            <w:tcW w:w="1254" w:type="dxa"/>
          </w:tcPr>
          <w:p w14:paraId="51AF48FD"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Tyler White</w:t>
            </w:r>
          </w:p>
          <w:p w14:paraId="51AF48FE"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Kylan White </w:t>
            </w:r>
          </w:p>
        </w:tc>
        <w:tc>
          <w:tcPr>
            <w:tcW w:w="1265" w:type="dxa"/>
          </w:tcPr>
          <w:p w14:paraId="51AF48FF"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Kylie White (parent)</w:t>
            </w:r>
          </w:p>
        </w:tc>
        <w:tc>
          <w:tcPr>
            <w:tcW w:w="5699" w:type="dxa"/>
          </w:tcPr>
          <w:p w14:paraId="51AF4900" w14:textId="77777777" w:rsidR="00F17FD7" w:rsidRPr="00ED271C" w:rsidRDefault="00F17FD7" w:rsidP="006B3E85">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Alleges that FFG copied and pasted Kylie’s signature onto a 3</w:t>
            </w:r>
            <w:r w:rsidRPr="006B3E85">
              <w:rPr>
                <w:sz w:val="20"/>
                <w:vertAlign w:val="superscript"/>
              </w:rPr>
              <w:t>rd</w:t>
            </w:r>
            <w:r>
              <w:rPr>
                <w:sz w:val="20"/>
              </w:rPr>
              <w:t xml:space="preserve"> party consent form. Advised that Terri was the original support coordinator but no longer works for FFG. FFG supposedly notified Kylie of a breach but could not clarify what the breach was. Despite ceasing services, FFG keeps calling Kylie and left voicemail messages. Later, Kylie received an invoice for $48.50. FFG has since sent 6 reminders for Kylie to sign a new 3</w:t>
            </w:r>
            <w:r w:rsidRPr="004A3E59">
              <w:rPr>
                <w:sz w:val="20"/>
                <w:vertAlign w:val="superscript"/>
              </w:rPr>
              <w:t>rd</w:t>
            </w:r>
            <w:r>
              <w:rPr>
                <w:sz w:val="20"/>
              </w:rPr>
              <w:t xml:space="preserve"> party consent form. </w:t>
            </w:r>
          </w:p>
        </w:tc>
        <w:tc>
          <w:tcPr>
            <w:tcW w:w="2563" w:type="dxa"/>
          </w:tcPr>
          <w:p w14:paraId="51AF4901" w14:textId="77777777" w:rsidR="00F17FD7" w:rsidRPr="004A3E59" w:rsidRDefault="00F17FD7" w:rsidP="00120927">
            <w:pPr>
              <w:pStyle w:val="ListParagraph"/>
              <w:numPr>
                <w:ilvl w:val="0"/>
                <w:numId w:val="17"/>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Overcharging</w:t>
            </w:r>
          </w:p>
        </w:tc>
        <w:tc>
          <w:tcPr>
            <w:tcW w:w="4458" w:type="dxa"/>
          </w:tcPr>
          <w:p w14:paraId="51AF4902"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Tyler is 11, Kylan is 7, nature of disability unknown </w:t>
            </w:r>
          </w:p>
        </w:tc>
      </w:tr>
      <w:tr w:rsidR="00F17FD7" w14:paraId="51AF490D"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905" w14:textId="77777777" w:rsidR="00F17FD7" w:rsidRPr="00922CCB" w:rsidRDefault="00F17FD7" w:rsidP="00ED271C">
            <w:pPr>
              <w:spacing w:before="40" w:after="40"/>
              <w:rPr>
                <w:b w:val="0"/>
                <w:sz w:val="20"/>
              </w:rPr>
            </w:pPr>
            <w:r w:rsidRPr="00922CCB">
              <w:rPr>
                <w:b w:val="0"/>
                <w:sz w:val="20"/>
              </w:rPr>
              <w:lastRenderedPageBreak/>
              <w:t>4-36105464124</w:t>
            </w:r>
          </w:p>
        </w:tc>
        <w:tc>
          <w:tcPr>
            <w:tcW w:w="1134" w:type="dxa"/>
          </w:tcPr>
          <w:p w14:paraId="51AF4906"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20/12/2021</w:t>
            </w:r>
          </w:p>
        </w:tc>
        <w:tc>
          <w:tcPr>
            <w:tcW w:w="1254" w:type="dxa"/>
          </w:tcPr>
          <w:p w14:paraId="51AF4907"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Karina Taylor</w:t>
            </w:r>
          </w:p>
        </w:tc>
        <w:tc>
          <w:tcPr>
            <w:tcW w:w="1265" w:type="dxa"/>
          </w:tcPr>
          <w:p w14:paraId="51AF4908"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Louise Hansen (disability provider)</w:t>
            </w:r>
          </w:p>
        </w:tc>
        <w:tc>
          <w:tcPr>
            <w:tcW w:w="5699" w:type="dxa"/>
          </w:tcPr>
          <w:p w14:paraId="51AF4909"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Karina contacted Louise to discuss fees charged by FFG. Allegedly, FFG requires an upfront payment of $500 from Karina’s support coordination funding to set up Recover Coach supports from FFG. Karina described that FFG was very convincing and that she felt like she was being “sucked in” and “scammed”. </w:t>
            </w:r>
          </w:p>
        </w:tc>
        <w:tc>
          <w:tcPr>
            <w:tcW w:w="2563" w:type="dxa"/>
          </w:tcPr>
          <w:p w14:paraId="51AF490A" w14:textId="77777777" w:rsidR="00F17FD7" w:rsidRPr="00922CCB" w:rsidRDefault="00F17FD7" w:rsidP="00120927">
            <w:pPr>
              <w:pStyle w:val="ListParagraph"/>
              <w:numPr>
                <w:ilvl w:val="0"/>
                <w:numId w:val="17"/>
              </w:numPr>
              <w:spacing w:before="40" w:after="40"/>
              <w:cnfStyle w:val="000000000000" w:firstRow="0" w:lastRow="0" w:firstColumn="0" w:lastColumn="0" w:oddVBand="0" w:evenVBand="0" w:oddHBand="0" w:evenHBand="0" w:firstRowFirstColumn="0" w:firstRowLastColumn="0" w:lastRowFirstColumn="0" w:lastRowLastColumn="0"/>
              <w:rPr>
                <w:sz w:val="20"/>
              </w:rPr>
            </w:pPr>
            <w:r w:rsidRPr="00922CCB">
              <w:rPr>
                <w:sz w:val="20"/>
              </w:rPr>
              <w:t>Coercion</w:t>
            </w:r>
          </w:p>
        </w:tc>
        <w:tc>
          <w:tcPr>
            <w:tcW w:w="4458" w:type="dxa"/>
          </w:tcPr>
          <w:p w14:paraId="51AF490B"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Karina is 43 years old, nature of disability unknown</w:t>
            </w:r>
          </w:p>
        </w:tc>
      </w:tr>
      <w:tr w:rsidR="00F17FD7" w14:paraId="51AF491A"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0E" w14:textId="77777777" w:rsidR="00F17FD7" w:rsidRPr="0050537B" w:rsidRDefault="00F17FD7" w:rsidP="00ED271C">
            <w:pPr>
              <w:spacing w:before="40" w:after="40"/>
              <w:rPr>
                <w:b w:val="0"/>
                <w:sz w:val="20"/>
              </w:rPr>
            </w:pPr>
            <w:r w:rsidRPr="0050537B">
              <w:rPr>
                <w:b w:val="0"/>
                <w:sz w:val="20"/>
              </w:rPr>
              <w:t>4-36173019664</w:t>
            </w:r>
          </w:p>
        </w:tc>
        <w:tc>
          <w:tcPr>
            <w:tcW w:w="1134" w:type="dxa"/>
          </w:tcPr>
          <w:p w14:paraId="51AF490F"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1/1/2022</w:t>
            </w:r>
          </w:p>
        </w:tc>
        <w:tc>
          <w:tcPr>
            <w:tcW w:w="1254" w:type="dxa"/>
          </w:tcPr>
          <w:p w14:paraId="51AF4910"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Alana Campbell</w:t>
            </w:r>
          </w:p>
        </w:tc>
        <w:tc>
          <w:tcPr>
            <w:tcW w:w="1265" w:type="dxa"/>
          </w:tcPr>
          <w:p w14:paraId="51AF4911"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Kerryn Wood (disability worker)</w:t>
            </w:r>
          </w:p>
        </w:tc>
        <w:tc>
          <w:tcPr>
            <w:tcW w:w="5699" w:type="dxa"/>
          </w:tcPr>
          <w:p w14:paraId="51AF4912"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Kerryn advised that FFG advertised on Facebook, a boat cruise for participants at a cost of $7500 per person. Kerryn and Alana were able to reduce the price to $6500 This included an overnight stay at the Quest Hotel in Perth (including breakfast) in which they never received. Allegedly, people who attended the cruise included 10 participants, 10 support workers and the remainder were guests of Vida (family and friends). Alleged that the cruise was not accessible, did not follow COVID protocols and was falsely advertised. Alleged that Vida had been sending “lawyer’s letter” to support workers and participants via Facebook regarding if they were to speak negatively of FFG. </w:t>
            </w:r>
          </w:p>
          <w:p w14:paraId="51AF4913"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p>
          <w:p w14:paraId="51AF4914" w14:textId="77777777" w:rsidR="00F17FD7"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Videos, photo and screenshots have been provided as evidence. </w:t>
            </w:r>
          </w:p>
          <w:p w14:paraId="51AF4915"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p>
        </w:tc>
        <w:tc>
          <w:tcPr>
            <w:tcW w:w="2563" w:type="dxa"/>
          </w:tcPr>
          <w:p w14:paraId="51AF4916" w14:textId="77777777" w:rsidR="00F17FD7" w:rsidRDefault="00F17FD7" w:rsidP="00120927">
            <w:pPr>
              <w:pStyle w:val="ListParagraph"/>
              <w:numPr>
                <w:ilvl w:val="0"/>
                <w:numId w:val="17"/>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Fraud</w:t>
            </w:r>
          </w:p>
          <w:p w14:paraId="51AF4917" w14:textId="77777777" w:rsidR="00F17FD7" w:rsidRPr="00C9320A" w:rsidRDefault="00F17FD7" w:rsidP="00120927">
            <w:pPr>
              <w:pStyle w:val="ListParagraph"/>
              <w:numPr>
                <w:ilvl w:val="0"/>
                <w:numId w:val="17"/>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Safe and competent care</w:t>
            </w:r>
          </w:p>
        </w:tc>
        <w:tc>
          <w:tcPr>
            <w:tcW w:w="4458" w:type="dxa"/>
          </w:tcPr>
          <w:p w14:paraId="51AF4918"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Alana is 55 years old</w:t>
            </w:r>
          </w:p>
        </w:tc>
      </w:tr>
      <w:tr w:rsidR="00F17FD7" w14:paraId="51AF4923"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91B" w14:textId="77777777" w:rsidR="00F17FD7" w:rsidRPr="0064281A" w:rsidRDefault="00F17FD7" w:rsidP="00ED271C">
            <w:pPr>
              <w:spacing w:before="40" w:after="40"/>
              <w:rPr>
                <w:b w:val="0"/>
                <w:sz w:val="20"/>
              </w:rPr>
            </w:pPr>
            <w:r w:rsidRPr="0064281A">
              <w:rPr>
                <w:b w:val="0"/>
                <w:sz w:val="20"/>
              </w:rPr>
              <w:t>4-36446689256</w:t>
            </w:r>
          </w:p>
        </w:tc>
        <w:tc>
          <w:tcPr>
            <w:tcW w:w="1134" w:type="dxa"/>
          </w:tcPr>
          <w:p w14:paraId="51AF491C"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15/2/2022</w:t>
            </w:r>
          </w:p>
        </w:tc>
        <w:tc>
          <w:tcPr>
            <w:tcW w:w="1254" w:type="dxa"/>
          </w:tcPr>
          <w:p w14:paraId="51AF491D"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Andrew Hahn</w:t>
            </w:r>
          </w:p>
        </w:tc>
        <w:tc>
          <w:tcPr>
            <w:tcW w:w="1265" w:type="dxa"/>
          </w:tcPr>
          <w:p w14:paraId="51AF491E"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p>
        </w:tc>
        <w:tc>
          <w:tcPr>
            <w:tcW w:w="5699" w:type="dxa"/>
          </w:tcPr>
          <w:p w14:paraId="51AF491F"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Matter was referred to the Commission through the NDIA PCI form. Alleged that Andrew has not found accommodation and there was no evidence supplied that the participant meets the requirements for STA. However, FFG had allegedly claimed $30,320.39 of the participant’s funding. </w:t>
            </w:r>
          </w:p>
        </w:tc>
        <w:tc>
          <w:tcPr>
            <w:tcW w:w="2563" w:type="dxa"/>
          </w:tcPr>
          <w:p w14:paraId="51AF4920" w14:textId="77777777" w:rsidR="00F17FD7" w:rsidRPr="0064281A" w:rsidRDefault="00F17FD7" w:rsidP="00120927">
            <w:pPr>
              <w:pStyle w:val="ListParagraph"/>
              <w:numPr>
                <w:ilvl w:val="0"/>
                <w:numId w:val="18"/>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Financial abuse </w:t>
            </w:r>
          </w:p>
        </w:tc>
        <w:tc>
          <w:tcPr>
            <w:tcW w:w="4458" w:type="dxa"/>
          </w:tcPr>
          <w:p w14:paraId="51AF4921"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Andrew is 39, nature of disability unknown </w:t>
            </w:r>
          </w:p>
        </w:tc>
      </w:tr>
      <w:tr w:rsidR="00F17FD7" w14:paraId="51AF492D"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24" w14:textId="77777777" w:rsidR="00F17FD7" w:rsidRPr="00B844DB" w:rsidRDefault="00F17FD7" w:rsidP="00ED271C">
            <w:pPr>
              <w:spacing w:before="40" w:after="40"/>
              <w:rPr>
                <w:b w:val="0"/>
                <w:sz w:val="20"/>
              </w:rPr>
            </w:pPr>
            <w:r w:rsidRPr="00B844DB">
              <w:rPr>
                <w:b w:val="0"/>
                <w:sz w:val="20"/>
              </w:rPr>
              <w:t>4-36622524794</w:t>
            </w:r>
          </w:p>
        </w:tc>
        <w:tc>
          <w:tcPr>
            <w:tcW w:w="1134" w:type="dxa"/>
          </w:tcPr>
          <w:p w14:paraId="51AF4925"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11/3/2022</w:t>
            </w:r>
          </w:p>
        </w:tc>
        <w:tc>
          <w:tcPr>
            <w:tcW w:w="1254" w:type="dxa"/>
          </w:tcPr>
          <w:p w14:paraId="51AF4926"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Gregory Clark</w:t>
            </w:r>
          </w:p>
        </w:tc>
        <w:tc>
          <w:tcPr>
            <w:tcW w:w="1265" w:type="dxa"/>
          </w:tcPr>
          <w:p w14:paraId="51AF4927" w14:textId="77777777" w:rsidR="00F17FD7" w:rsidRPr="00ED271C" w:rsidRDefault="00F17FD7" w:rsidP="00717A56">
            <w:pPr>
              <w:spacing w:before="40" w:after="40"/>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Rizzie</w:t>
            </w:r>
            <w:proofErr w:type="spellEnd"/>
            <w:r>
              <w:rPr>
                <w:sz w:val="20"/>
              </w:rPr>
              <w:t xml:space="preserve"> Nel (COS)</w:t>
            </w:r>
          </w:p>
          <w:p w14:paraId="51AF4928"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p>
        </w:tc>
        <w:tc>
          <w:tcPr>
            <w:tcW w:w="5699" w:type="dxa"/>
          </w:tcPr>
          <w:p w14:paraId="51AF4929" w14:textId="77777777" w:rsidR="00F17FD7" w:rsidRPr="00ED271C" w:rsidRDefault="00F17FD7" w:rsidP="002F68C7">
            <w:pPr>
              <w:spacing w:before="40" w:after="40"/>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Rizzie</w:t>
            </w:r>
            <w:proofErr w:type="spellEnd"/>
            <w:r>
              <w:rPr>
                <w:sz w:val="20"/>
              </w:rPr>
              <w:t xml:space="preserve"> engaged FFG Recovery Coach early December 2021. </w:t>
            </w:r>
            <w:r w:rsidRPr="00506ADF">
              <w:rPr>
                <w:sz w:val="20"/>
              </w:rPr>
              <w:t>Meeting was set with SC Blake Sadler and NDIS plan provided prior to meeting on 10/12 (where I referred to 100hrs of RC in plan) and again on 13/12 because Support Coordinator Blake Sadler lost the plan. Plan stated ND</w:t>
            </w:r>
            <w:r>
              <w:rPr>
                <w:sz w:val="20"/>
              </w:rPr>
              <w:t xml:space="preserve">IA-managed across all budgets. </w:t>
            </w:r>
            <w:r w:rsidRPr="00506ADF">
              <w:rPr>
                <w:sz w:val="20"/>
              </w:rPr>
              <w:t xml:space="preserve">Had meeting and Support Coordinator Blake S gave client a Service Agreement to sign – I stopped this and said he has an OPA (guardian) for this purpose and Service Agreement should be sent to OPA (all previously discussed prior to meeting as well and guardian details provided). Support Coordinator </w:t>
            </w:r>
            <w:proofErr w:type="spellStart"/>
            <w:r w:rsidRPr="00506ADF">
              <w:rPr>
                <w:sz w:val="20"/>
              </w:rPr>
              <w:t>Rizzie</w:t>
            </w:r>
            <w:proofErr w:type="spellEnd"/>
            <w:r w:rsidRPr="00506ADF">
              <w:rPr>
                <w:sz w:val="20"/>
              </w:rPr>
              <w:t xml:space="preserve"> prompted update on Recovery Coaching referral on 5 January. Advised by Blake S Recovery Coach Janine Hall will be in touch in coming days to commence services</w:t>
            </w:r>
            <w:r>
              <w:rPr>
                <w:sz w:val="20"/>
              </w:rPr>
              <w:t xml:space="preserve">. Concerns are unclear. Appears to be in relation to payment integrity relating to invoices. </w:t>
            </w:r>
          </w:p>
        </w:tc>
        <w:tc>
          <w:tcPr>
            <w:tcW w:w="2563" w:type="dxa"/>
          </w:tcPr>
          <w:p w14:paraId="51AF492A" w14:textId="77777777" w:rsidR="00F17FD7" w:rsidRPr="00A11B5C" w:rsidRDefault="00F17FD7" w:rsidP="00A11B5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Unclear</w:t>
            </w:r>
          </w:p>
        </w:tc>
        <w:tc>
          <w:tcPr>
            <w:tcW w:w="4458" w:type="dxa"/>
          </w:tcPr>
          <w:p w14:paraId="51AF492B"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Age and disability unknown. </w:t>
            </w:r>
          </w:p>
        </w:tc>
      </w:tr>
      <w:tr w:rsidR="00F17FD7" w14:paraId="51AF4937"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92E" w14:textId="77777777" w:rsidR="00F17FD7" w:rsidRPr="00947DE3" w:rsidRDefault="00F17FD7" w:rsidP="00ED271C">
            <w:pPr>
              <w:spacing w:before="40" w:after="40"/>
              <w:rPr>
                <w:b w:val="0"/>
                <w:sz w:val="20"/>
              </w:rPr>
            </w:pPr>
            <w:r w:rsidRPr="00947DE3">
              <w:rPr>
                <w:b w:val="0"/>
                <w:sz w:val="20"/>
              </w:rPr>
              <w:t>4-37021633874</w:t>
            </w:r>
          </w:p>
        </w:tc>
        <w:tc>
          <w:tcPr>
            <w:tcW w:w="1134" w:type="dxa"/>
          </w:tcPr>
          <w:p w14:paraId="51AF492F"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13/4/2022</w:t>
            </w:r>
          </w:p>
        </w:tc>
        <w:tc>
          <w:tcPr>
            <w:tcW w:w="1254" w:type="dxa"/>
          </w:tcPr>
          <w:p w14:paraId="51AF4930"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Andrew Hanh</w:t>
            </w:r>
          </w:p>
        </w:tc>
        <w:tc>
          <w:tcPr>
            <w:tcW w:w="1265" w:type="dxa"/>
          </w:tcPr>
          <w:p w14:paraId="51AF4931"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Joshua Davidson (advocate)</w:t>
            </w:r>
          </w:p>
        </w:tc>
        <w:tc>
          <w:tcPr>
            <w:tcW w:w="5699" w:type="dxa"/>
          </w:tcPr>
          <w:p w14:paraId="51AF4932" w14:textId="77777777" w:rsidR="00F17FD7" w:rsidRPr="00ED271C" w:rsidRDefault="00F17FD7" w:rsidP="00947DE3">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Alleges that FFG ‘installed’ a staff member in the SIL to pose as a resident to bully Andrew. Andrew allegedly received a threat of eviction from FFG. Andrew and advocate attended a meeting with Vida Reid and </w:t>
            </w:r>
            <w:proofErr w:type="spellStart"/>
            <w:r>
              <w:rPr>
                <w:sz w:val="20"/>
              </w:rPr>
              <w:t>Rejaul</w:t>
            </w:r>
            <w:proofErr w:type="spellEnd"/>
            <w:r>
              <w:rPr>
                <w:sz w:val="20"/>
              </w:rPr>
              <w:t xml:space="preserve"> Alam. </w:t>
            </w:r>
            <w:proofErr w:type="spellStart"/>
            <w:r>
              <w:rPr>
                <w:sz w:val="20"/>
              </w:rPr>
              <w:t>Rejaul</w:t>
            </w:r>
            <w:proofErr w:type="spellEnd"/>
            <w:r>
              <w:rPr>
                <w:sz w:val="20"/>
              </w:rPr>
              <w:t xml:space="preserve"> allegedly provoked Andrew, causing an ‘autistic meltdown’. Vida allegedly escalating threats, intimidation and bullying of Andrew. Numerous invoices do not match services delivered. </w:t>
            </w:r>
          </w:p>
        </w:tc>
        <w:tc>
          <w:tcPr>
            <w:tcW w:w="2563" w:type="dxa"/>
          </w:tcPr>
          <w:p w14:paraId="51AF4933" w14:textId="77777777" w:rsidR="00F17FD7" w:rsidRDefault="00F17FD7" w:rsidP="00120927">
            <w:pPr>
              <w:pStyle w:val="ListParagraph"/>
              <w:numPr>
                <w:ilvl w:val="0"/>
                <w:numId w:val="18"/>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Harassment </w:t>
            </w:r>
          </w:p>
          <w:p w14:paraId="51AF4934" w14:textId="77777777" w:rsidR="00F17FD7" w:rsidRPr="00947DE3" w:rsidRDefault="00F17FD7" w:rsidP="00120927">
            <w:pPr>
              <w:pStyle w:val="ListParagraph"/>
              <w:numPr>
                <w:ilvl w:val="0"/>
                <w:numId w:val="18"/>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False claims</w:t>
            </w:r>
          </w:p>
        </w:tc>
        <w:tc>
          <w:tcPr>
            <w:tcW w:w="4458" w:type="dxa"/>
          </w:tcPr>
          <w:p w14:paraId="51AF4935"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Andrew is 39 years old, lives in a SIL home, ASD diagnosis</w:t>
            </w:r>
          </w:p>
        </w:tc>
      </w:tr>
      <w:tr w:rsidR="00F17FD7" w14:paraId="51AF4943"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38" w14:textId="77777777" w:rsidR="00F17FD7" w:rsidRPr="000742D2" w:rsidRDefault="00F17FD7" w:rsidP="00ED271C">
            <w:pPr>
              <w:spacing w:before="40" w:after="40"/>
              <w:rPr>
                <w:b w:val="0"/>
                <w:sz w:val="20"/>
              </w:rPr>
            </w:pPr>
            <w:r w:rsidRPr="000742D2">
              <w:rPr>
                <w:b w:val="0"/>
                <w:sz w:val="20"/>
              </w:rPr>
              <w:t>4-37155939596</w:t>
            </w:r>
          </w:p>
        </w:tc>
        <w:tc>
          <w:tcPr>
            <w:tcW w:w="1134" w:type="dxa"/>
          </w:tcPr>
          <w:p w14:paraId="51AF4939" w14:textId="77777777" w:rsidR="00F17FD7" w:rsidRPr="000742D2"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19/4/2022</w:t>
            </w:r>
          </w:p>
        </w:tc>
        <w:tc>
          <w:tcPr>
            <w:tcW w:w="1254" w:type="dxa"/>
          </w:tcPr>
          <w:p w14:paraId="51AF493A"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Andrew Hanh</w:t>
            </w:r>
          </w:p>
        </w:tc>
        <w:tc>
          <w:tcPr>
            <w:tcW w:w="1265" w:type="dxa"/>
          </w:tcPr>
          <w:p w14:paraId="51AF493B"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p>
        </w:tc>
        <w:tc>
          <w:tcPr>
            <w:tcW w:w="5699" w:type="dxa"/>
          </w:tcPr>
          <w:p w14:paraId="51AF493C" w14:textId="77777777" w:rsidR="00F17FD7" w:rsidRDefault="00F17FD7" w:rsidP="00F10837">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Anonymous caller contacted NDSP Plan Managers Executive Manager who notified the Commission. Advised that both FFG and </w:t>
            </w:r>
            <w:r>
              <w:rPr>
                <w:sz w:val="20"/>
              </w:rPr>
              <w:lastRenderedPageBreak/>
              <w:t xml:space="preserve">Hybrid Hive are being investigated by NDIA Fraud Taskforce. Caller advised they were previously a House Manager and Ops Manager for FFG. Alleged that Andrew does not have an existing service agreement with FFG and is being charged $6500 a week. Alleges that Vida Reid (Support Coordinator) and Director of FFG is trying to evict Andrew due to concerns that Andrew will report them. Alleging that Service Manager is making false claims </w:t>
            </w:r>
            <w:proofErr w:type="gramStart"/>
            <w:r>
              <w:rPr>
                <w:sz w:val="20"/>
              </w:rPr>
              <w:t>in order to</w:t>
            </w:r>
            <w:proofErr w:type="gramEnd"/>
            <w:r>
              <w:rPr>
                <w:sz w:val="20"/>
              </w:rPr>
              <w:t xml:space="preserve"> evict Andrew. Alleges a knife was provided to another participant in attempt to intimidate them into leaving the accommodation. </w:t>
            </w:r>
          </w:p>
          <w:p w14:paraId="51AF493D" w14:textId="77777777" w:rsidR="00F17FD7" w:rsidRDefault="00F17FD7" w:rsidP="00F10837">
            <w:pPr>
              <w:spacing w:before="40" w:after="40"/>
              <w:cnfStyle w:val="000000100000" w:firstRow="0" w:lastRow="0" w:firstColumn="0" w:lastColumn="0" w:oddVBand="0" w:evenVBand="0" w:oddHBand="1" w:evenHBand="0" w:firstRowFirstColumn="0" w:firstRowLastColumn="0" w:lastRowFirstColumn="0" w:lastRowLastColumn="0"/>
              <w:rPr>
                <w:sz w:val="20"/>
              </w:rPr>
            </w:pPr>
          </w:p>
          <w:p w14:paraId="51AF493E" w14:textId="77777777" w:rsidR="00F17FD7" w:rsidRPr="00ED271C" w:rsidRDefault="00F17FD7" w:rsidP="00F10837">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Alleges that the lawyer is also involved, making ‘fabricated claims’ towards Andrew. Caller alleges that they overheard Vida telling someone over phone to ‘take care’ of Andrew. </w:t>
            </w:r>
          </w:p>
        </w:tc>
        <w:tc>
          <w:tcPr>
            <w:tcW w:w="2563" w:type="dxa"/>
          </w:tcPr>
          <w:p w14:paraId="51AF493F" w14:textId="77777777" w:rsidR="00F17FD7" w:rsidRDefault="00F17FD7" w:rsidP="00120927">
            <w:pPr>
              <w:pStyle w:val="ListParagraph"/>
              <w:numPr>
                <w:ilvl w:val="0"/>
                <w:numId w:val="19"/>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lastRenderedPageBreak/>
              <w:t>Fraud</w:t>
            </w:r>
          </w:p>
          <w:p w14:paraId="51AF4940" w14:textId="77777777" w:rsidR="00F17FD7" w:rsidRPr="00F10837" w:rsidRDefault="00F17FD7" w:rsidP="00120927">
            <w:pPr>
              <w:pStyle w:val="ListParagraph"/>
              <w:numPr>
                <w:ilvl w:val="0"/>
                <w:numId w:val="19"/>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lastRenderedPageBreak/>
              <w:t xml:space="preserve">Bullying and harassment </w:t>
            </w:r>
          </w:p>
        </w:tc>
        <w:tc>
          <w:tcPr>
            <w:tcW w:w="4458" w:type="dxa"/>
          </w:tcPr>
          <w:p w14:paraId="51AF4941"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lastRenderedPageBreak/>
              <w:t>Andrew is 39 years old, lives in a SIL home, ASD diagnosis</w:t>
            </w:r>
          </w:p>
        </w:tc>
      </w:tr>
      <w:tr w:rsidR="00F17FD7" w14:paraId="51AF494D"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944" w14:textId="77777777" w:rsidR="00F17FD7" w:rsidRPr="00F10837" w:rsidRDefault="00F17FD7" w:rsidP="00ED271C">
            <w:pPr>
              <w:spacing w:before="40" w:after="40"/>
              <w:rPr>
                <w:b w:val="0"/>
                <w:sz w:val="20"/>
              </w:rPr>
            </w:pPr>
            <w:r w:rsidRPr="00F10837">
              <w:rPr>
                <w:b w:val="0"/>
                <w:sz w:val="20"/>
              </w:rPr>
              <w:t>4-37380907579</w:t>
            </w:r>
          </w:p>
        </w:tc>
        <w:tc>
          <w:tcPr>
            <w:tcW w:w="1134" w:type="dxa"/>
          </w:tcPr>
          <w:p w14:paraId="51AF4945"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10/5/2022</w:t>
            </w:r>
          </w:p>
        </w:tc>
        <w:tc>
          <w:tcPr>
            <w:tcW w:w="1254" w:type="dxa"/>
          </w:tcPr>
          <w:p w14:paraId="51AF4946"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Megan Goodwin</w:t>
            </w:r>
          </w:p>
        </w:tc>
        <w:tc>
          <w:tcPr>
            <w:tcW w:w="1265" w:type="dxa"/>
          </w:tcPr>
          <w:p w14:paraId="51AF4947"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p>
        </w:tc>
        <w:tc>
          <w:tcPr>
            <w:tcW w:w="5699" w:type="dxa"/>
          </w:tcPr>
          <w:p w14:paraId="51AF4948"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Alleged psychological abuse of Megan through multiple incidents. Suspicions that Vida installed a tracker on Megan’s phone. Vida allegedly made multiple false claims regarding Megan’s behaviour to the NDIS for more funding. Support workers allegedly telling Megan to </w:t>
            </w:r>
            <w:proofErr w:type="gramStart"/>
            <w:r>
              <w:rPr>
                <w:sz w:val="20"/>
              </w:rPr>
              <w:t>double-dose</w:t>
            </w:r>
            <w:proofErr w:type="gramEnd"/>
            <w:r>
              <w:rPr>
                <w:sz w:val="20"/>
              </w:rPr>
              <w:t xml:space="preserve"> on medication. Vida allegedly gifted Megan a knife and got another support worker to call the NDIS to advise that they were being threatened by Megan with a knife. When the complainant (anonymous) confronted the support worker, they advised that Vida had made them call the NDIS to claim more funding. Megan allegedly fearful for her safety. </w:t>
            </w:r>
          </w:p>
        </w:tc>
        <w:tc>
          <w:tcPr>
            <w:tcW w:w="2563" w:type="dxa"/>
          </w:tcPr>
          <w:p w14:paraId="51AF4949" w14:textId="77777777" w:rsidR="00F17FD7" w:rsidRDefault="00F17FD7" w:rsidP="00120927">
            <w:pPr>
              <w:pStyle w:val="ListParagraph"/>
              <w:numPr>
                <w:ilvl w:val="0"/>
                <w:numId w:val="20"/>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Fraud</w:t>
            </w:r>
          </w:p>
          <w:p w14:paraId="51AF494A" w14:textId="77777777" w:rsidR="00F17FD7" w:rsidRPr="0026245B" w:rsidRDefault="00F17FD7" w:rsidP="00120927">
            <w:pPr>
              <w:pStyle w:val="ListParagraph"/>
              <w:numPr>
                <w:ilvl w:val="0"/>
                <w:numId w:val="20"/>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Bullying and harassment</w:t>
            </w:r>
          </w:p>
        </w:tc>
        <w:tc>
          <w:tcPr>
            <w:tcW w:w="4458" w:type="dxa"/>
          </w:tcPr>
          <w:p w14:paraId="51AF494B"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Megan is 32, diagnoses include ASD, ADHD and schizophrenia </w:t>
            </w:r>
          </w:p>
        </w:tc>
      </w:tr>
      <w:tr w:rsidR="00F17FD7" w14:paraId="51AF4957"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4E" w14:textId="77777777" w:rsidR="00F17FD7" w:rsidRPr="002B11AB" w:rsidRDefault="00F17FD7" w:rsidP="00ED271C">
            <w:pPr>
              <w:spacing w:before="40" w:after="40"/>
              <w:rPr>
                <w:b w:val="0"/>
                <w:sz w:val="20"/>
              </w:rPr>
            </w:pPr>
            <w:r w:rsidRPr="002B11AB">
              <w:rPr>
                <w:b w:val="0"/>
                <w:sz w:val="20"/>
              </w:rPr>
              <w:t>4-37516351299</w:t>
            </w:r>
            <w:r>
              <w:rPr>
                <w:b w:val="0"/>
                <w:sz w:val="20"/>
              </w:rPr>
              <w:t xml:space="preserve"> (CONFIDENTIAL)</w:t>
            </w:r>
          </w:p>
        </w:tc>
        <w:tc>
          <w:tcPr>
            <w:tcW w:w="1134" w:type="dxa"/>
          </w:tcPr>
          <w:p w14:paraId="51AF494F"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12/5/2022</w:t>
            </w:r>
          </w:p>
        </w:tc>
        <w:tc>
          <w:tcPr>
            <w:tcW w:w="1254" w:type="dxa"/>
          </w:tcPr>
          <w:p w14:paraId="51AF4950"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Meghan Goodwin</w:t>
            </w:r>
          </w:p>
        </w:tc>
        <w:tc>
          <w:tcPr>
            <w:tcW w:w="1265" w:type="dxa"/>
          </w:tcPr>
          <w:p w14:paraId="51AF4951"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Donna Sampson (worker)</w:t>
            </w:r>
          </w:p>
        </w:tc>
        <w:tc>
          <w:tcPr>
            <w:tcW w:w="5699" w:type="dxa"/>
          </w:tcPr>
          <w:p w14:paraId="51AF4952" w14:textId="77777777" w:rsidR="00F17FD7" w:rsidRPr="00ED271C" w:rsidRDefault="00F17FD7" w:rsidP="00FC37A3">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Alleges that Meghan was sexually harassed by a male support worker (‘Ozzie’) who opened Megan’s bedroom door while Megan was naked. Alleges that Meghan was left with no food over Easter for 4 days. Alleges that Meghan was gifted a knife by Vida after Meghan threatened self-harm. States that incidents have led Meghan to sleeping in the streets. Believes nothing has been reported. </w:t>
            </w:r>
          </w:p>
        </w:tc>
        <w:tc>
          <w:tcPr>
            <w:tcW w:w="2563" w:type="dxa"/>
          </w:tcPr>
          <w:p w14:paraId="51AF4953" w14:textId="77777777" w:rsidR="00F17FD7" w:rsidRDefault="00F17FD7" w:rsidP="00120927">
            <w:pPr>
              <w:pStyle w:val="ListParagraph"/>
              <w:numPr>
                <w:ilvl w:val="0"/>
                <w:numId w:val="21"/>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Sexual harassment </w:t>
            </w:r>
          </w:p>
          <w:p w14:paraId="51AF4954" w14:textId="77777777" w:rsidR="00F17FD7" w:rsidRPr="00FC37A3" w:rsidRDefault="00F17FD7" w:rsidP="00120927">
            <w:pPr>
              <w:pStyle w:val="ListParagraph"/>
              <w:numPr>
                <w:ilvl w:val="0"/>
                <w:numId w:val="21"/>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Neglect </w:t>
            </w:r>
          </w:p>
        </w:tc>
        <w:tc>
          <w:tcPr>
            <w:tcW w:w="4458" w:type="dxa"/>
          </w:tcPr>
          <w:p w14:paraId="51AF4955" w14:textId="77777777" w:rsidR="00F17FD7" w:rsidRPr="00ED271C" w:rsidRDefault="00F17FD7" w:rsidP="002B11A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Megan is 32, diagnoses include ASD, ADHD and schizophrenia</w:t>
            </w:r>
          </w:p>
        </w:tc>
      </w:tr>
      <w:tr w:rsidR="00F17FD7" w14:paraId="51AF4960"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958" w14:textId="77777777" w:rsidR="00F17FD7" w:rsidRPr="005A77C2" w:rsidRDefault="00F17FD7" w:rsidP="00ED271C">
            <w:pPr>
              <w:spacing w:before="40" w:after="40"/>
              <w:rPr>
                <w:b w:val="0"/>
                <w:sz w:val="20"/>
              </w:rPr>
            </w:pPr>
            <w:r w:rsidRPr="005A77C2">
              <w:rPr>
                <w:b w:val="0"/>
                <w:sz w:val="20"/>
              </w:rPr>
              <w:t>4-37798459878</w:t>
            </w:r>
          </w:p>
        </w:tc>
        <w:tc>
          <w:tcPr>
            <w:tcW w:w="1134" w:type="dxa"/>
          </w:tcPr>
          <w:p w14:paraId="51AF4959"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23/6/2022</w:t>
            </w:r>
          </w:p>
        </w:tc>
        <w:tc>
          <w:tcPr>
            <w:tcW w:w="1254" w:type="dxa"/>
          </w:tcPr>
          <w:p w14:paraId="51AF495A"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Sarah-Jane Clulow</w:t>
            </w:r>
          </w:p>
        </w:tc>
        <w:tc>
          <w:tcPr>
            <w:tcW w:w="1265" w:type="dxa"/>
          </w:tcPr>
          <w:p w14:paraId="51AF495B"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Ashlee Suckling (support worker)</w:t>
            </w:r>
          </w:p>
        </w:tc>
        <w:tc>
          <w:tcPr>
            <w:tcW w:w="5699" w:type="dxa"/>
          </w:tcPr>
          <w:p w14:paraId="51AF495C"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Alleges that FFG is not providing appropriate PPE to staff when on shift with a COVID positive participant. </w:t>
            </w:r>
          </w:p>
        </w:tc>
        <w:tc>
          <w:tcPr>
            <w:tcW w:w="2563" w:type="dxa"/>
          </w:tcPr>
          <w:p w14:paraId="51AF495D" w14:textId="77777777" w:rsidR="00F17FD7" w:rsidRPr="005A77C2" w:rsidRDefault="00F17FD7" w:rsidP="00120927">
            <w:pPr>
              <w:pStyle w:val="ListParagraph"/>
              <w:numPr>
                <w:ilvl w:val="0"/>
                <w:numId w:val="22"/>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Safe and competent care</w:t>
            </w:r>
          </w:p>
        </w:tc>
        <w:tc>
          <w:tcPr>
            <w:tcW w:w="4458" w:type="dxa"/>
          </w:tcPr>
          <w:p w14:paraId="51AF495E"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Sarah-Jane is 35 years old, nature of disability unknown</w:t>
            </w:r>
          </w:p>
        </w:tc>
      </w:tr>
      <w:tr w:rsidR="00F17FD7" w14:paraId="51AF496A"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61" w14:textId="77777777" w:rsidR="00F17FD7" w:rsidRPr="007A347C" w:rsidRDefault="00F17FD7" w:rsidP="00ED271C">
            <w:pPr>
              <w:spacing w:before="40" w:after="40"/>
              <w:rPr>
                <w:b w:val="0"/>
                <w:sz w:val="20"/>
              </w:rPr>
            </w:pPr>
            <w:r w:rsidRPr="007A347C">
              <w:rPr>
                <w:b w:val="0"/>
                <w:sz w:val="20"/>
              </w:rPr>
              <w:t>4-37833786005</w:t>
            </w:r>
          </w:p>
        </w:tc>
        <w:tc>
          <w:tcPr>
            <w:tcW w:w="1134" w:type="dxa"/>
          </w:tcPr>
          <w:p w14:paraId="51AF4962"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20/5/2022</w:t>
            </w:r>
          </w:p>
        </w:tc>
        <w:tc>
          <w:tcPr>
            <w:tcW w:w="1254" w:type="dxa"/>
          </w:tcPr>
          <w:p w14:paraId="51AF4963"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Sarah-Jane Clulow</w:t>
            </w:r>
          </w:p>
        </w:tc>
        <w:tc>
          <w:tcPr>
            <w:tcW w:w="1265" w:type="dxa"/>
          </w:tcPr>
          <w:p w14:paraId="51AF4964"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Tammy Mogg (next of kin)</w:t>
            </w:r>
          </w:p>
        </w:tc>
        <w:tc>
          <w:tcPr>
            <w:tcW w:w="5699" w:type="dxa"/>
          </w:tcPr>
          <w:p w14:paraId="51AF4965" w14:textId="77777777" w:rsidR="00F17FD7" w:rsidRPr="00ED271C" w:rsidRDefault="00F17FD7" w:rsidP="007A347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Tammy advised that Sarah-Jane was COVID positive and staff were having to share PPE kits. A support worker raised the concern and was terminated by Vida (support coordinator), leaving Sarah-Jane without personal care. Described that Sarah-Jane is frightened to remove Vida since they are also linked to Hybrid Hive who provides Sarah-Jane with accommodation. Concerned that due to the connection between FFG and Hybrid Hive, Sarah-Jane may be left homeless. Alleges fraudulent claims submitted for services not provided. Advised that Sarah-Jane’s place started 2-3 months ago but funding for support coordination has been depleted as FFG used $7500. </w:t>
            </w:r>
          </w:p>
        </w:tc>
        <w:tc>
          <w:tcPr>
            <w:tcW w:w="2563" w:type="dxa"/>
          </w:tcPr>
          <w:p w14:paraId="51AF4966" w14:textId="77777777" w:rsidR="00F17FD7" w:rsidRDefault="00F17FD7" w:rsidP="00120927">
            <w:pPr>
              <w:pStyle w:val="ListParagraph"/>
              <w:numPr>
                <w:ilvl w:val="0"/>
                <w:numId w:val="22"/>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Neglect</w:t>
            </w:r>
          </w:p>
          <w:p w14:paraId="51AF4967" w14:textId="77777777" w:rsidR="00F17FD7" w:rsidRPr="007A347C" w:rsidRDefault="00F17FD7" w:rsidP="00120927">
            <w:pPr>
              <w:pStyle w:val="ListParagraph"/>
              <w:numPr>
                <w:ilvl w:val="0"/>
                <w:numId w:val="22"/>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Fraud</w:t>
            </w:r>
          </w:p>
        </w:tc>
        <w:tc>
          <w:tcPr>
            <w:tcW w:w="4458" w:type="dxa"/>
          </w:tcPr>
          <w:p w14:paraId="51AF4968" w14:textId="77777777" w:rsidR="00F17FD7" w:rsidRPr="00ED271C" w:rsidRDefault="00F17FD7" w:rsidP="007A347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Sarah-Jane is 35 years old, PTSD, depression, dystonia</w:t>
            </w:r>
          </w:p>
        </w:tc>
      </w:tr>
      <w:tr w:rsidR="00F17FD7" w14:paraId="51AF4974"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96B" w14:textId="77777777" w:rsidR="00F17FD7" w:rsidRPr="0040391D" w:rsidRDefault="00F17FD7" w:rsidP="00ED271C">
            <w:pPr>
              <w:spacing w:before="40" w:after="40"/>
              <w:rPr>
                <w:b w:val="0"/>
                <w:sz w:val="20"/>
              </w:rPr>
            </w:pPr>
            <w:r w:rsidRPr="0040391D">
              <w:rPr>
                <w:b w:val="0"/>
                <w:sz w:val="20"/>
              </w:rPr>
              <w:t>4-37985025596</w:t>
            </w:r>
          </w:p>
        </w:tc>
        <w:tc>
          <w:tcPr>
            <w:tcW w:w="1134" w:type="dxa"/>
          </w:tcPr>
          <w:p w14:paraId="51AF496C"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12/7/2022</w:t>
            </w:r>
          </w:p>
        </w:tc>
        <w:tc>
          <w:tcPr>
            <w:tcW w:w="1254" w:type="dxa"/>
          </w:tcPr>
          <w:p w14:paraId="51AF496D"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Meghan Goodwin</w:t>
            </w:r>
          </w:p>
        </w:tc>
        <w:tc>
          <w:tcPr>
            <w:tcW w:w="1265" w:type="dxa"/>
          </w:tcPr>
          <w:p w14:paraId="51AF496E"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p>
        </w:tc>
        <w:tc>
          <w:tcPr>
            <w:tcW w:w="5699" w:type="dxa"/>
          </w:tcPr>
          <w:p w14:paraId="51AF496F"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Matter received through NDIA PCI form. Advised that Meghan lives alone in a house rented by FFG – this is not a SIL house and SIL is </w:t>
            </w:r>
            <w:r>
              <w:rPr>
                <w:sz w:val="20"/>
              </w:rPr>
              <w:lastRenderedPageBreak/>
              <w:t xml:space="preserve">not part of Meghan’s plan. Advised that in the last fortnight, Meghan has had support workers removed from her supports despite being charged for 6-8 hours a day for a support worker. </w:t>
            </w:r>
          </w:p>
        </w:tc>
        <w:tc>
          <w:tcPr>
            <w:tcW w:w="2563" w:type="dxa"/>
          </w:tcPr>
          <w:p w14:paraId="51AF4970" w14:textId="77777777" w:rsidR="00F17FD7" w:rsidRDefault="00F17FD7" w:rsidP="00120927">
            <w:pPr>
              <w:pStyle w:val="ListParagraph"/>
              <w:numPr>
                <w:ilvl w:val="0"/>
                <w:numId w:val="2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lastRenderedPageBreak/>
              <w:t>Fraud</w:t>
            </w:r>
          </w:p>
          <w:p w14:paraId="51AF4971" w14:textId="77777777" w:rsidR="00F17FD7" w:rsidRPr="0040391D" w:rsidRDefault="00F17FD7" w:rsidP="00120927">
            <w:pPr>
              <w:pStyle w:val="ListParagraph"/>
              <w:numPr>
                <w:ilvl w:val="0"/>
                <w:numId w:val="23"/>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Neglect </w:t>
            </w:r>
          </w:p>
        </w:tc>
        <w:tc>
          <w:tcPr>
            <w:tcW w:w="4458" w:type="dxa"/>
          </w:tcPr>
          <w:p w14:paraId="51AF4972"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Megan is 32, diagnoses include ASD, ADHD and schizophrenia</w:t>
            </w:r>
          </w:p>
        </w:tc>
      </w:tr>
      <w:tr w:rsidR="00F17FD7" w14:paraId="51AF497F"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75" w14:textId="77777777" w:rsidR="00F17FD7" w:rsidRPr="00266E10" w:rsidRDefault="00F17FD7" w:rsidP="00ED271C">
            <w:pPr>
              <w:spacing w:before="40" w:after="40"/>
              <w:rPr>
                <w:b w:val="0"/>
                <w:sz w:val="20"/>
              </w:rPr>
            </w:pPr>
            <w:r w:rsidRPr="00266E10">
              <w:rPr>
                <w:b w:val="0"/>
                <w:sz w:val="20"/>
              </w:rPr>
              <w:t>4-38279458621</w:t>
            </w:r>
          </w:p>
        </w:tc>
        <w:tc>
          <w:tcPr>
            <w:tcW w:w="1134" w:type="dxa"/>
          </w:tcPr>
          <w:p w14:paraId="51AF4976"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10/8/2022</w:t>
            </w:r>
          </w:p>
        </w:tc>
        <w:tc>
          <w:tcPr>
            <w:tcW w:w="1254" w:type="dxa"/>
          </w:tcPr>
          <w:p w14:paraId="51AF4977"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Meghan Goodwin</w:t>
            </w:r>
          </w:p>
        </w:tc>
        <w:tc>
          <w:tcPr>
            <w:tcW w:w="1265" w:type="dxa"/>
          </w:tcPr>
          <w:p w14:paraId="51AF4978"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Eleanor Smith (plan nominee)</w:t>
            </w:r>
          </w:p>
        </w:tc>
        <w:tc>
          <w:tcPr>
            <w:tcW w:w="5699" w:type="dxa"/>
          </w:tcPr>
          <w:p w14:paraId="51AF4979" w14:textId="77777777" w:rsidR="00F17FD7" w:rsidRPr="00ED271C" w:rsidRDefault="00F17FD7" w:rsidP="00266E10">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Matter received through NDIA PCI form. Allegations of sexual misconduct/abuse, Meghan feeling unsafe to be around her alleged abuser and accommodation. Further allegations of financial abuse of Meghan’s funding – billing for therapy or financial counselling whilst Meghan is at TAFE. Alleges that there are no staff at the accommodation. Describes that Meghan is afraid to report the concerns to the Police until she </w:t>
            </w:r>
            <w:proofErr w:type="gramStart"/>
            <w:r>
              <w:rPr>
                <w:sz w:val="20"/>
              </w:rPr>
              <w:t>is able to</w:t>
            </w:r>
            <w:proofErr w:type="gramEnd"/>
            <w:r>
              <w:rPr>
                <w:sz w:val="20"/>
              </w:rPr>
              <w:t xml:space="preserve"> source alternative accommodation in fear of retaliation from provider if she reports. </w:t>
            </w:r>
          </w:p>
        </w:tc>
        <w:tc>
          <w:tcPr>
            <w:tcW w:w="2563" w:type="dxa"/>
          </w:tcPr>
          <w:p w14:paraId="51AF497A" w14:textId="77777777" w:rsidR="00F17FD7" w:rsidRDefault="00F17FD7" w:rsidP="00120927">
            <w:pPr>
              <w:pStyle w:val="ListParagraph"/>
              <w:numPr>
                <w:ilvl w:val="0"/>
                <w:numId w:val="24"/>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Sexual misconduct/abuse</w:t>
            </w:r>
          </w:p>
          <w:p w14:paraId="51AF497B" w14:textId="77777777" w:rsidR="00F17FD7" w:rsidRDefault="00F17FD7" w:rsidP="00120927">
            <w:pPr>
              <w:pStyle w:val="ListParagraph"/>
              <w:numPr>
                <w:ilvl w:val="0"/>
                <w:numId w:val="24"/>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Financial abuse/fraud</w:t>
            </w:r>
          </w:p>
          <w:p w14:paraId="51AF497C" w14:textId="77777777" w:rsidR="00F17FD7" w:rsidRPr="00266E10" w:rsidRDefault="00F17FD7" w:rsidP="00120927">
            <w:pPr>
              <w:pStyle w:val="ListParagraph"/>
              <w:numPr>
                <w:ilvl w:val="0"/>
                <w:numId w:val="24"/>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Neglect</w:t>
            </w:r>
          </w:p>
        </w:tc>
        <w:tc>
          <w:tcPr>
            <w:tcW w:w="4458" w:type="dxa"/>
          </w:tcPr>
          <w:p w14:paraId="51AF497D"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Megan is 32, diagnoses include ASD, ADHD and schizophrenia</w:t>
            </w:r>
          </w:p>
        </w:tc>
      </w:tr>
      <w:tr w:rsidR="00F17FD7" w14:paraId="51AF4988"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980" w14:textId="77777777" w:rsidR="00F17FD7" w:rsidRPr="00ED271C" w:rsidRDefault="00F17FD7" w:rsidP="00171596">
            <w:pPr>
              <w:tabs>
                <w:tab w:val="left" w:pos="1190"/>
              </w:tabs>
              <w:spacing w:before="40" w:after="40"/>
              <w:jc w:val="both"/>
              <w:rPr>
                <w:sz w:val="20"/>
              </w:rPr>
            </w:pPr>
            <w:r w:rsidRPr="00171596">
              <w:rPr>
                <w:b w:val="0"/>
                <w:sz w:val="20"/>
              </w:rPr>
              <w:t>4-38456343454</w:t>
            </w:r>
          </w:p>
        </w:tc>
        <w:tc>
          <w:tcPr>
            <w:tcW w:w="1134" w:type="dxa"/>
          </w:tcPr>
          <w:p w14:paraId="51AF4981"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4/9/2022</w:t>
            </w:r>
          </w:p>
        </w:tc>
        <w:tc>
          <w:tcPr>
            <w:tcW w:w="1254" w:type="dxa"/>
          </w:tcPr>
          <w:p w14:paraId="51AF4982"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Unnamed</w:t>
            </w:r>
          </w:p>
        </w:tc>
        <w:tc>
          <w:tcPr>
            <w:tcW w:w="1265" w:type="dxa"/>
          </w:tcPr>
          <w:p w14:paraId="51AF4983"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p>
        </w:tc>
        <w:tc>
          <w:tcPr>
            <w:tcW w:w="5699" w:type="dxa"/>
          </w:tcPr>
          <w:p w14:paraId="51AF4984" w14:textId="77777777" w:rsidR="00F17FD7" w:rsidRPr="00171596" w:rsidRDefault="00F17FD7" w:rsidP="00171596">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Allegations include changing </w:t>
            </w:r>
            <w:proofErr w:type="gramStart"/>
            <w:r>
              <w:rPr>
                <w:sz w:val="20"/>
              </w:rPr>
              <w:t>line item</w:t>
            </w:r>
            <w:proofErr w:type="gramEnd"/>
            <w:r>
              <w:rPr>
                <w:sz w:val="20"/>
              </w:rPr>
              <w:t xml:space="preserve"> codes after being told by plan managers that participant’s funds are exhausted; sending invoices from 2021; providing NYE river cruises and charging for STA whilst telling participants all costs are covered by the NDIA; sending invoices for services that has not been provided. Advises that Vida Reid is the director of FFG, that she is </w:t>
            </w:r>
            <w:r w:rsidRPr="00171596">
              <w:rPr>
                <w:i/>
                <w:sz w:val="20"/>
              </w:rPr>
              <w:t>‘untouchable and no one in the NDIA can do anything to her because she has MS’</w:t>
            </w:r>
            <w:r>
              <w:rPr>
                <w:sz w:val="20"/>
              </w:rPr>
              <w:t xml:space="preserve">. Advises that Simon Reid, Vida’s husband, owns The Hive and </w:t>
            </w:r>
            <w:r>
              <w:rPr>
                <w:i/>
                <w:sz w:val="20"/>
              </w:rPr>
              <w:t>‘does same things as FFG’</w:t>
            </w:r>
            <w:r>
              <w:rPr>
                <w:sz w:val="20"/>
              </w:rPr>
              <w:t>.</w:t>
            </w:r>
          </w:p>
        </w:tc>
        <w:tc>
          <w:tcPr>
            <w:tcW w:w="2563" w:type="dxa"/>
          </w:tcPr>
          <w:p w14:paraId="51AF4985" w14:textId="77777777" w:rsidR="00F17FD7" w:rsidRPr="00171596" w:rsidRDefault="00F17FD7" w:rsidP="00120927">
            <w:pPr>
              <w:pStyle w:val="ListParagraph"/>
              <w:numPr>
                <w:ilvl w:val="0"/>
                <w:numId w:val="25"/>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Fraud </w:t>
            </w:r>
          </w:p>
        </w:tc>
        <w:tc>
          <w:tcPr>
            <w:tcW w:w="4458" w:type="dxa"/>
          </w:tcPr>
          <w:p w14:paraId="51AF4986"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N/a</w:t>
            </w:r>
          </w:p>
        </w:tc>
      </w:tr>
      <w:tr w:rsidR="00F17FD7" w14:paraId="51AF4991"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89" w14:textId="77777777" w:rsidR="00F17FD7" w:rsidRPr="00FC3EF3" w:rsidRDefault="00F17FD7" w:rsidP="00ED271C">
            <w:pPr>
              <w:spacing w:before="40" w:after="40"/>
              <w:rPr>
                <w:b w:val="0"/>
                <w:sz w:val="20"/>
              </w:rPr>
            </w:pPr>
            <w:r w:rsidRPr="00FC3EF3">
              <w:rPr>
                <w:b w:val="0"/>
                <w:sz w:val="20"/>
              </w:rPr>
              <w:t>4-38468497640</w:t>
            </w:r>
          </w:p>
        </w:tc>
        <w:tc>
          <w:tcPr>
            <w:tcW w:w="1134" w:type="dxa"/>
          </w:tcPr>
          <w:p w14:paraId="51AF498A"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5/9/2022</w:t>
            </w:r>
          </w:p>
        </w:tc>
        <w:tc>
          <w:tcPr>
            <w:tcW w:w="1254" w:type="dxa"/>
          </w:tcPr>
          <w:p w14:paraId="51AF498B"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Dianne Andreeva</w:t>
            </w:r>
          </w:p>
        </w:tc>
        <w:tc>
          <w:tcPr>
            <w:tcW w:w="1265" w:type="dxa"/>
          </w:tcPr>
          <w:p w14:paraId="51AF498C"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p>
        </w:tc>
        <w:tc>
          <w:tcPr>
            <w:tcW w:w="5699" w:type="dxa"/>
          </w:tcPr>
          <w:p w14:paraId="51AF498D" w14:textId="77777777" w:rsidR="00F17FD7" w:rsidRPr="00ED271C" w:rsidRDefault="00F17FD7" w:rsidP="00FC3EF3">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Complaint regarding FFG and Hybrid Hive (sister company). Alleges that provider had charged for services that were not provided between April-May 2022. Dianne states that the providers </w:t>
            </w:r>
            <w:proofErr w:type="gramStart"/>
            <w:r>
              <w:rPr>
                <w:sz w:val="20"/>
              </w:rPr>
              <w:t>has</w:t>
            </w:r>
            <w:proofErr w:type="gramEnd"/>
            <w:r>
              <w:rPr>
                <w:sz w:val="20"/>
              </w:rPr>
              <w:t xml:space="preserve"> not returned her attempts to contact. When Dianne was able to speak to the receptionist of FFG/Hybrid Hive, she was advised that when a plan expires, some of the services are invoiced and charged </w:t>
            </w:r>
            <w:proofErr w:type="gramStart"/>
            <w:r>
              <w:rPr>
                <w:sz w:val="20"/>
              </w:rPr>
              <w:t>at a later date</w:t>
            </w:r>
            <w:proofErr w:type="gramEnd"/>
            <w:r>
              <w:rPr>
                <w:sz w:val="20"/>
              </w:rPr>
              <w:t xml:space="preserve">. Provider refused to provide case notes. </w:t>
            </w:r>
          </w:p>
        </w:tc>
        <w:tc>
          <w:tcPr>
            <w:tcW w:w="2563" w:type="dxa"/>
          </w:tcPr>
          <w:p w14:paraId="51AF498E" w14:textId="77777777" w:rsidR="00F17FD7" w:rsidRPr="00FC3EF3" w:rsidRDefault="00F17FD7" w:rsidP="00120927">
            <w:pPr>
              <w:pStyle w:val="ListParagraph"/>
              <w:numPr>
                <w:ilvl w:val="0"/>
                <w:numId w:val="25"/>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Fraud</w:t>
            </w:r>
          </w:p>
        </w:tc>
        <w:tc>
          <w:tcPr>
            <w:tcW w:w="4458" w:type="dxa"/>
          </w:tcPr>
          <w:p w14:paraId="51AF498F"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Dianne is 52 years old, mental health</w:t>
            </w:r>
          </w:p>
        </w:tc>
      </w:tr>
      <w:tr w:rsidR="00F17FD7" w14:paraId="51AF499A" w14:textId="77777777" w:rsidTr="00FE298D">
        <w:tc>
          <w:tcPr>
            <w:cnfStyle w:val="001000000000" w:firstRow="0" w:lastRow="0" w:firstColumn="1" w:lastColumn="0" w:oddVBand="0" w:evenVBand="0" w:oddHBand="0" w:evenHBand="0" w:firstRowFirstColumn="0" w:firstRowLastColumn="0" w:lastRowFirstColumn="0" w:lastRowLastColumn="0"/>
            <w:tcW w:w="1555" w:type="dxa"/>
          </w:tcPr>
          <w:p w14:paraId="51AF4992" w14:textId="77777777" w:rsidR="00F17FD7" w:rsidRPr="004B3E9F" w:rsidRDefault="00F17FD7" w:rsidP="00ED271C">
            <w:pPr>
              <w:spacing w:before="40" w:after="40"/>
              <w:rPr>
                <w:b w:val="0"/>
                <w:sz w:val="20"/>
              </w:rPr>
            </w:pPr>
            <w:r w:rsidRPr="004B3E9F">
              <w:rPr>
                <w:b w:val="0"/>
                <w:sz w:val="20"/>
              </w:rPr>
              <w:t>4-38586369352</w:t>
            </w:r>
          </w:p>
        </w:tc>
        <w:tc>
          <w:tcPr>
            <w:tcW w:w="1134" w:type="dxa"/>
          </w:tcPr>
          <w:p w14:paraId="51AF4993"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19/9/2022</w:t>
            </w:r>
          </w:p>
        </w:tc>
        <w:tc>
          <w:tcPr>
            <w:tcW w:w="1254" w:type="dxa"/>
          </w:tcPr>
          <w:p w14:paraId="51AF4994"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Sarah-Jane Clulow</w:t>
            </w:r>
          </w:p>
        </w:tc>
        <w:tc>
          <w:tcPr>
            <w:tcW w:w="1265" w:type="dxa"/>
          </w:tcPr>
          <w:p w14:paraId="51AF4995"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p>
        </w:tc>
        <w:tc>
          <w:tcPr>
            <w:tcW w:w="5699" w:type="dxa"/>
          </w:tcPr>
          <w:p w14:paraId="51AF4996"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Matter was referred through NDIA PCI form. Sarah-Jane is in a legal dispute with FFG, namely Vida Reid. Alleges that she had been assaulted at her residence where WA Police was called – matter is now at court. Sarah-Jane had sent a letter to Hon. Bill Shorten, requesting assistance for legal representation in court against Vida. Sarah-Jane has expressed she was not happy with the Commission’s outcome regarding her complaint. </w:t>
            </w:r>
          </w:p>
        </w:tc>
        <w:tc>
          <w:tcPr>
            <w:tcW w:w="2563" w:type="dxa"/>
          </w:tcPr>
          <w:p w14:paraId="51AF4997" w14:textId="77777777" w:rsidR="00F17FD7" w:rsidRPr="00BC27D0" w:rsidRDefault="00F17FD7" w:rsidP="00120927">
            <w:pPr>
              <w:pStyle w:val="ListParagraph"/>
              <w:numPr>
                <w:ilvl w:val="0"/>
                <w:numId w:val="25"/>
              </w:num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 xml:space="preserve">Abuse </w:t>
            </w:r>
          </w:p>
        </w:tc>
        <w:tc>
          <w:tcPr>
            <w:tcW w:w="4458" w:type="dxa"/>
          </w:tcPr>
          <w:p w14:paraId="51AF4998" w14:textId="77777777" w:rsidR="00F17FD7" w:rsidRPr="00ED271C" w:rsidRDefault="00F17FD7" w:rsidP="00ED271C">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Sarah-Jane is 35 years old, PTSD, depression, dystonia</w:t>
            </w:r>
          </w:p>
        </w:tc>
      </w:tr>
      <w:tr w:rsidR="00F17FD7" w14:paraId="51AF49A4" w14:textId="77777777" w:rsidTr="00FE2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9B" w14:textId="77777777" w:rsidR="00F17FD7" w:rsidRPr="00CF1877" w:rsidRDefault="00F17FD7" w:rsidP="00ED271C">
            <w:pPr>
              <w:spacing w:before="40" w:after="40"/>
              <w:rPr>
                <w:b w:val="0"/>
                <w:sz w:val="20"/>
              </w:rPr>
            </w:pPr>
            <w:r w:rsidRPr="00CF1877">
              <w:rPr>
                <w:b w:val="0"/>
                <w:sz w:val="20"/>
              </w:rPr>
              <w:t>4-38757947367</w:t>
            </w:r>
          </w:p>
        </w:tc>
        <w:tc>
          <w:tcPr>
            <w:tcW w:w="1134" w:type="dxa"/>
          </w:tcPr>
          <w:p w14:paraId="51AF499C"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10/10/2022</w:t>
            </w:r>
          </w:p>
        </w:tc>
        <w:tc>
          <w:tcPr>
            <w:tcW w:w="1254" w:type="dxa"/>
          </w:tcPr>
          <w:p w14:paraId="51AF499D"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Paul Gilbert</w:t>
            </w:r>
          </w:p>
        </w:tc>
        <w:tc>
          <w:tcPr>
            <w:tcW w:w="1265" w:type="dxa"/>
          </w:tcPr>
          <w:p w14:paraId="51AF499E"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p>
        </w:tc>
        <w:tc>
          <w:tcPr>
            <w:tcW w:w="5699" w:type="dxa"/>
          </w:tcPr>
          <w:p w14:paraId="51AF499F"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 xml:space="preserve">Alleged that FFG invoiced him $3k per week for supports (6 hours per day) that he did not receive. Advised that he signed a lease agreement for $220 per week but did not sign any service agreements for supports or services. Advised that it was Assist Plan Managers that had flagged these invoices, contacted Paul for authority to pay to which he declined. Expressed feelings of neglect and anxiety since FFG was not helping him find employment and upgrading his license (things FFG staff member Blake advised they could do). Alleged that the Director was calling him late at night to try to push respite and holidays onto him to use funding. </w:t>
            </w:r>
          </w:p>
        </w:tc>
        <w:tc>
          <w:tcPr>
            <w:tcW w:w="2563" w:type="dxa"/>
          </w:tcPr>
          <w:p w14:paraId="51AF49A0" w14:textId="77777777" w:rsidR="00F17FD7" w:rsidRDefault="00F17FD7" w:rsidP="00120927">
            <w:pPr>
              <w:pStyle w:val="ListParagraph"/>
              <w:numPr>
                <w:ilvl w:val="0"/>
                <w:numId w:val="25"/>
              </w:num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Fraud</w:t>
            </w:r>
          </w:p>
          <w:p w14:paraId="51AF49A1" w14:textId="77777777" w:rsidR="00F17FD7" w:rsidRPr="00D1524B" w:rsidRDefault="00F17FD7" w:rsidP="00D1524B">
            <w:pPr>
              <w:spacing w:before="40" w:after="40"/>
              <w:ind w:left="360"/>
              <w:cnfStyle w:val="000000100000" w:firstRow="0" w:lastRow="0" w:firstColumn="0" w:lastColumn="0" w:oddVBand="0" w:evenVBand="0" w:oddHBand="1" w:evenHBand="0" w:firstRowFirstColumn="0" w:firstRowLastColumn="0" w:lastRowFirstColumn="0" w:lastRowLastColumn="0"/>
              <w:rPr>
                <w:sz w:val="20"/>
              </w:rPr>
            </w:pPr>
          </w:p>
        </w:tc>
        <w:tc>
          <w:tcPr>
            <w:tcW w:w="4458" w:type="dxa"/>
          </w:tcPr>
          <w:p w14:paraId="51AF49A2" w14:textId="77777777" w:rsidR="00F17FD7" w:rsidRPr="00ED271C" w:rsidRDefault="00F17FD7" w:rsidP="00ED271C">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Paul is 30, ASD diagnosis</w:t>
            </w:r>
          </w:p>
        </w:tc>
      </w:tr>
    </w:tbl>
    <w:p w14:paraId="51AF49A5" w14:textId="77777777" w:rsidR="001324B6" w:rsidRDefault="001324B6" w:rsidP="00ED271C">
      <w:pPr>
        <w:sectPr w:rsidR="001324B6" w:rsidSect="00ED271C">
          <w:pgSz w:w="23808" w:h="16840" w:orient="landscape" w:code="8"/>
          <w:pgMar w:top="1440" w:right="1440" w:bottom="1440" w:left="1440" w:header="284" w:footer="397" w:gutter="0"/>
          <w:cols w:space="340"/>
          <w:titlePg/>
          <w:docGrid w:linePitch="360"/>
          <w15:footnoteColumns w:val="1"/>
        </w:sectPr>
      </w:pPr>
    </w:p>
    <w:p w14:paraId="51AF49A6" w14:textId="77777777" w:rsidR="001324B6" w:rsidRDefault="00983861" w:rsidP="001324B6">
      <w:pPr>
        <w:pStyle w:val="Heading2"/>
      </w:pPr>
      <w:r>
        <w:lastRenderedPageBreak/>
        <w:t>Assessment of NDIA Statements</w:t>
      </w:r>
    </w:p>
    <w:tbl>
      <w:tblPr>
        <w:tblStyle w:val="GridTable4-Accent1"/>
        <w:tblW w:w="21966" w:type="dxa"/>
        <w:tblLayout w:type="fixed"/>
        <w:tblLook w:val="04A0" w:firstRow="1" w:lastRow="0" w:firstColumn="1" w:lastColumn="0" w:noHBand="0" w:noVBand="1"/>
      </w:tblPr>
      <w:tblGrid>
        <w:gridCol w:w="1555"/>
        <w:gridCol w:w="1417"/>
        <w:gridCol w:w="1842"/>
        <w:gridCol w:w="10207"/>
        <w:gridCol w:w="3969"/>
        <w:gridCol w:w="2976"/>
      </w:tblGrid>
      <w:tr w:rsidR="00983861" w14:paraId="51AF49AD" w14:textId="77777777" w:rsidTr="004043E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55" w:type="dxa"/>
          </w:tcPr>
          <w:p w14:paraId="51AF49A7" w14:textId="77777777" w:rsidR="00983861" w:rsidRPr="00ED271C" w:rsidRDefault="00983861" w:rsidP="0050537B">
            <w:pPr>
              <w:spacing w:before="40" w:after="40"/>
              <w:rPr>
                <w:sz w:val="20"/>
              </w:rPr>
            </w:pPr>
            <w:r>
              <w:rPr>
                <w:sz w:val="20"/>
              </w:rPr>
              <w:t>Witness</w:t>
            </w:r>
          </w:p>
        </w:tc>
        <w:tc>
          <w:tcPr>
            <w:tcW w:w="1417" w:type="dxa"/>
          </w:tcPr>
          <w:p w14:paraId="51AF49A8" w14:textId="77777777" w:rsidR="00983861" w:rsidRPr="00ED271C" w:rsidRDefault="00983861" w:rsidP="00983861">
            <w:pPr>
              <w:spacing w:before="40" w:after="40"/>
              <w:cnfStyle w:val="100000000000" w:firstRow="1" w:lastRow="0" w:firstColumn="0" w:lastColumn="0" w:oddVBand="0" w:evenVBand="0" w:oddHBand="0" w:evenHBand="0" w:firstRowFirstColumn="0" w:firstRowLastColumn="0" w:lastRowFirstColumn="0" w:lastRowLastColumn="0"/>
              <w:rPr>
                <w:sz w:val="20"/>
              </w:rPr>
            </w:pPr>
            <w:r w:rsidRPr="00ED271C">
              <w:rPr>
                <w:sz w:val="20"/>
              </w:rPr>
              <w:t xml:space="preserve">Date </w:t>
            </w:r>
          </w:p>
        </w:tc>
        <w:tc>
          <w:tcPr>
            <w:tcW w:w="1842" w:type="dxa"/>
          </w:tcPr>
          <w:p w14:paraId="51AF49A9" w14:textId="77777777" w:rsidR="00983861" w:rsidRPr="00ED271C" w:rsidRDefault="00DE33E0" w:rsidP="0050537B">
            <w:pPr>
              <w:spacing w:before="40" w:after="40"/>
              <w:cnfStyle w:val="100000000000" w:firstRow="1" w:lastRow="0" w:firstColumn="0" w:lastColumn="0" w:oddVBand="0" w:evenVBand="0" w:oddHBand="0" w:evenHBand="0" w:firstRowFirstColumn="0" w:firstRowLastColumn="0" w:lastRowFirstColumn="0" w:lastRowLastColumn="0"/>
              <w:rPr>
                <w:sz w:val="20"/>
              </w:rPr>
            </w:pPr>
            <w:r>
              <w:rPr>
                <w:sz w:val="20"/>
              </w:rPr>
              <w:t>Status</w:t>
            </w:r>
          </w:p>
        </w:tc>
        <w:tc>
          <w:tcPr>
            <w:tcW w:w="10207" w:type="dxa"/>
          </w:tcPr>
          <w:p w14:paraId="51AF49AA" w14:textId="77777777" w:rsidR="00983861" w:rsidRPr="00ED271C" w:rsidRDefault="00983861" w:rsidP="0050537B">
            <w:pPr>
              <w:spacing w:before="40" w:after="40"/>
              <w:cnfStyle w:val="100000000000" w:firstRow="1" w:lastRow="0" w:firstColumn="0" w:lastColumn="0" w:oddVBand="0" w:evenVBand="0" w:oddHBand="0" w:evenHBand="0" w:firstRowFirstColumn="0" w:firstRowLastColumn="0" w:lastRowFirstColumn="0" w:lastRowLastColumn="0"/>
              <w:rPr>
                <w:sz w:val="20"/>
              </w:rPr>
            </w:pPr>
            <w:r w:rsidRPr="00ED271C">
              <w:rPr>
                <w:sz w:val="20"/>
              </w:rPr>
              <w:t>Description</w:t>
            </w:r>
          </w:p>
        </w:tc>
        <w:tc>
          <w:tcPr>
            <w:tcW w:w="3969" w:type="dxa"/>
          </w:tcPr>
          <w:p w14:paraId="51AF49AB" w14:textId="77777777" w:rsidR="00983861" w:rsidRPr="00ED271C" w:rsidRDefault="00983861" w:rsidP="0050537B">
            <w:pPr>
              <w:spacing w:before="40" w:after="40"/>
              <w:cnfStyle w:val="100000000000" w:firstRow="1" w:lastRow="0" w:firstColumn="0" w:lastColumn="0" w:oddVBand="0" w:evenVBand="0" w:oddHBand="0" w:evenHBand="0" w:firstRowFirstColumn="0" w:firstRowLastColumn="0" w:lastRowFirstColumn="0" w:lastRowLastColumn="0"/>
              <w:rPr>
                <w:sz w:val="20"/>
              </w:rPr>
            </w:pPr>
            <w:r w:rsidRPr="00ED271C">
              <w:rPr>
                <w:sz w:val="20"/>
              </w:rPr>
              <w:t>Issues</w:t>
            </w:r>
          </w:p>
        </w:tc>
        <w:tc>
          <w:tcPr>
            <w:tcW w:w="2976" w:type="dxa"/>
          </w:tcPr>
          <w:p w14:paraId="51AF49AC" w14:textId="77777777" w:rsidR="00983861" w:rsidRPr="00ED271C" w:rsidRDefault="00C34F52" w:rsidP="0050537B">
            <w:pPr>
              <w:spacing w:before="40" w:after="40"/>
              <w:cnfStyle w:val="100000000000" w:firstRow="1" w:lastRow="0" w:firstColumn="0" w:lastColumn="0" w:oddVBand="0" w:evenVBand="0" w:oddHBand="0" w:evenHBand="0" w:firstRowFirstColumn="0" w:firstRowLastColumn="0" w:lastRowFirstColumn="0" w:lastRowLastColumn="0"/>
              <w:rPr>
                <w:sz w:val="20"/>
              </w:rPr>
            </w:pPr>
            <w:r>
              <w:rPr>
                <w:sz w:val="20"/>
              </w:rPr>
              <w:t>Notes</w:t>
            </w:r>
          </w:p>
        </w:tc>
      </w:tr>
      <w:tr w:rsidR="00983861" w14:paraId="51AF49B9"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AE" w14:textId="77777777" w:rsidR="00983861" w:rsidRPr="001324B6" w:rsidRDefault="00546AF0" w:rsidP="0050537B">
            <w:pPr>
              <w:spacing w:before="40" w:after="40"/>
              <w:rPr>
                <w:sz w:val="20"/>
                <w:lang w:val="en"/>
              </w:rPr>
            </w:pPr>
            <w:r>
              <w:rPr>
                <w:sz w:val="20"/>
                <w:lang w:val="en"/>
              </w:rPr>
              <w:t>Alexis Bott</w:t>
            </w:r>
          </w:p>
        </w:tc>
        <w:tc>
          <w:tcPr>
            <w:tcW w:w="1417" w:type="dxa"/>
          </w:tcPr>
          <w:p w14:paraId="51AF49AF" w14:textId="77777777" w:rsidR="00983861" w:rsidRDefault="00546AF0"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12/10/2022</w:t>
            </w:r>
          </w:p>
        </w:tc>
        <w:tc>
          <w:tcPr>
            <w:tcW w:w="1842" w:type="dxa"/>
          </w:tcPr>
          <w:p w14:paraId="51AF49B0" w14:textId="77777777" w:rsidR="00983861" w:rsidRPr="00ED271C" w:rsidRDefault="00546AF0"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p>
        </w:tc>
        <w:tc>
          <w:tcPr>
            <w:tcW w:w="10207" w:type="dxa"/>
          </w:tcPr>
          <w:p w14:paraId="51AF49B1" w14:textId="77777777" w:rsidR="00983861" w:rsidRDefault="00546AF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NDIA number 431553491 – has bipolar disorder</w:t>
            </w:r>
          </w:p>
          <w:p w14:paraId="51AF49B2" w14:textId="77777777" w:rsidR="00546AF0" w:rsidRDefault="00546AF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Never signed a service agreement nor received services from FFG</w:t>
            </w:r>
          </w:p>
          <w:p w14:paraId="51AF49B3" w14:textId="77777777" w:rsidR="00546AF0" w:rsidRDefault="00546AF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Suspicious claims were made by </w:t>
            </w:r>
            <w:proofErr w:type="gramStart"/>
            <w:r>
              <w:rPr>
                <w:sz w:val="20"/>
              </w:rPr>
              <w:t>FFG</w:t>
            </w:r>
            <w:proofErr w:type="gramEnd"/>
            <w:r>
              <w:rPr>
                <w:sz w:val="20"/>
              </w:rPr>
              <w:t xml:space="preserve"> and she ordered her PMA to ‘fire’ FFG</w:t>
            </w:r>
          </w:p>
          <w:p w14:paraId="51AF49B4" w14:textId="77777777" w:rsidR="00546AF0" w:rsidRDefault="00546AF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Received emails and phone calls stating they were overwhelming</w:t>
            </w:r>
          </w:p>
          <w:p w14:paraId="51AF49B6" w14:textId="424C3DF4" w:rsidR="00546AF0" w:rsidRPr="00F17FD7" w:rsidRDefault="00546AF0" w:rsidP="00F17FD7">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Spoke to Vida who said the claims were a clerical error and that it was due to another person having a similar name</w:t>
            </w:r>
          </w:p>
        </w:tc>
        <w:tc>
          <w:tcPr>
            <w:tcW w:w="3969" w:type="dxa"/>
          </w:tcPr>
          <w:p w14:paraId="51AF49B7" w14:textId="77777777" w:rsidR="00983861" w:rsidRPr="00546AF0" w:rsidRDefault="00546AF0"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sidRPr="00546AF0">
              <w:rPr>
                <w:sz w:val="20"/>
              </w:rPr>
              <w:t>Fraud</w:t>
            </w:r>
            <w:r w:rsidR="00AA6065">
              <w:rPr>
                <w:sz w:val="20"/>
              </w:rPr>
              <w:t xml:space="preserve"> - FFG</w:t>
            </w:r>
          </w:p>
        </w:tc>
        <w:tc>
          <w:tcPr>
            <w:tcW w:w="2976" w:type="dxa"/>
          </w:tcPr>
          <w:p w14:paraId="51AF49B8"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9C6"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9BA" w14:textId="77777777" w:rsidR="00983861" w:rsidRPr="001324B6" w:rsidRDefault="00546AF0" w:rsidP="0050537B">
            <w:pPr>
              <w:spacing w:before="40" w:after="40"/>
              <w:rPr>
                <w:sz w:val="20"/>
                <w:lang w:val="en"/>
              </w:rPr>
            </w:pPr>
            <w:r>
              <w:rPr>
                <w:sz w:val="20"/>
                <w:lang w:val="en"/>
              </w:rPr>
              <w:t>Bassam Haider</w:t>
            </w:r>
          </w:p>
        </w:tc>
        <w:tc>
          <w:tcPr>
            <w:tcW w:w="1417" w:type="dxa"/>
          </w:tcPr>
          <w:p w14:paraId="51AF49BB" w14:textId="77777777" w:rsidR="00983861" w:rsidRDefault="00546AF0"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14/10/2022</w:t>
            </w:r>
          </w:p>
        </w:tc>
        <w:tc>
          <w:tcPr>
            <w:tcW w:w="1842" w:type="dxa"/>
          </w:tcPr>
          <w:p w14:paraId="51AF49BC" w14:textId="77777777" w:rsidR="00983861" w:rsidRPr="00ED271C" w:rsidRDefault="00546AF0"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Participant</w:t>
            </w:r>
          </w:p>
        </w:tc>
        <w:tc>
          <w:tcPr>
            <w:tcW w:w="10207" w:type="dxa"/>
          </w:tcPr>
          <w:p w14:paraId="51AF49BD" w14:textId="77777777" w:rsidR="00983861" w:rsidRDefault="00546AF0"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NDIA number 431524488 – has physical disorders associated with polio</w:t>
            </w:r>
          </w:p>
          <w:p w14:paraId="51AF49BE" w14:textId="77777777" w:rsidR="00546AF0" w:rsidRDefault="00546AF0"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Signed service agreement with FFG</w:t>
            </w:r>
            <w:r w:rsidR="00807D6C">
              <w:rPr>
                <w:sz w:val="20"/>
              </w:rPr>
              <w:t xml:space="preserve"> but his PMA received invoices from Hybrid Hive and FFG</w:t>
            </w:r>
          </w:p>
          <w:p w14:paraId="51AF49BF" w14:textId="77777777" w:rsidR="00807D6C" w:rsidRDefault="00807D6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Evidence of Honey Nguyen calling seeking authorisation of invoices. Discussions with Vida and </w:t>
            </w:r>
            <w:proofErr w:type="spellStart"/>
            <w:r>
              <w:rPr>
                <w:sz w:val="20"/>
              </w:rPr>
              <w:t>Rejaul</w:t>
            </w:r>
            <w:proofErr w:type="spellEnd"/>
            <w:r>
              <w:rPr>
                <w:sz w:val="20"/>
              </w:rPr>
              <w:t xml:space="preserve"> Alam who advised they will authorise on his behalf and issue to PMA</w:t>
            </w:r>
          </w:p>
          <w:p w14:paraId="51AF49C0" w14:textId="77777777" w:rsidR="00807D6C" w:rsidRDefault="00807D6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Refutes claims by FFG and Hybrid Hive for services not provided</w:t>
            </w:r>
          </w:p>
          <w:p w14:paraId="51AF49C1" w14:textId="77777777" w:rsidR="00807D6C" w:rsidRPr="00ED271C" w:rsidRDefault="00807D6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Ceased his services in August 2022</w:t>
            </w:r>
          </w:p>
        </w:tc>
        <w:tc>
          <w:tcPr>
            <w:tcW w:w="3969" w:type="dxa"/>
          </w:tcPr>
          <w:p w14:paraId="51AF49C2" w14:textId="77777777" w:rsidR="00983861" w:rsidRDefault="00807D6C"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807D6C">
              <w:rPr>
                <w:sz w:val="20"/>
              </w:rPr>
              <w:t>Fraud</w:t>
            </w:r>
            <w:r w:rsidR="00AA6065">
              <w:rPr>
                <w:sz w:val="20"/>
              </w:rPr>
              <w:t xml:space="preserve"> – FFG and Hybrid</w:t>
            </w:r>
          </w:p>
          <w:p w14:paraId="51AF49C3" w14:textId="77777777" w:rsidR="00807D6C" w:rsidRDefault="00807D6C"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CoI</w:t>
            </w:r>
            <w:proofErr w:type="spellEnd"/>
            <w:r w:rsidR="00AA6065">
              <w:rPr>
                <w:sz w:val="20"/>
              </w:rPr>
              <w:t xml:space="preserve"> – FFG and Hybrid</w:t>
            </w:r>
          </w:p>
          <w:p w14:paraId="51AF49C4" w14:textId="77777777" w:rsidR="00807D6C" w:rsidRPr="00807D6C" w:rsidRDefault="00807D6C"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 xml:space="preserve">Transparency and </w:t>
            </w:r>
            <w:r w:rsidR="00AA6065">
              <w:rPr>
                <w:sz w:val="20"/>
              </w:rPr>
              <w:t>integrity – FFG and Hybrid</w:t>
            </w:r>
          </w:p>
        </w:tc>
        <w:tc>
          <w:tcPr>
            <w:tcW w:w="2976" w:type="dxa"/>
          </w:tcPr>
          <w:p w14:paraId="51AF49C5"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9D5"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C7" w14:textId="77777777" w:rsidR="00983861" w:rsidRPr="001324B6" w:rsidRDefault="00807D6C" w:rsidP="0050537B">
            <w:pPr>
              <w:spacing w:before="40" w:after="40"/>
              <w:rPr>
                <w:sz w:val="20"/>
                <w:lang w:val="en"/>
              </w:rPr>
            </w:pPr>
            <w:r>
              <w:rPr>
                <w:sz w:val="20"/>
                <w:lang w:val="en"/>
              </w:rPr>
              <w:t>Amber Wilson</w:t>
            </w:r>
          </w:p>
        </w:tc>
        <w:tc>
          <w:tcPr>
            <w:tcW w:w="1417" w:type="dxa"/>
          </w:tcPr>
          <w:p w14:paraId="51AF49C8" w14:textId="77777777" w:rsidR="00983861" w:rsidRDefault="00807D6C"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12/10/2022</w:t>
            </w:r>
          </w:p>
        </w:tc>
        <w:tc>
          <w:tcPr>
            <w:tcW w:w="1842" w:type="dxa"/>
          </w:tcPr>
          <w:p w14:paraId="51AF49C9" w14:textId="77777777" w:rsidR="00983861" w:rsidRPr="00ED271C" w:rsidRDefault="00807D6C"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p>
        </w:tc>
        <w:tc>
          <w:tcPr>
            <w:tcW w:w="10207" w:type="dxa"/>
          </w:tcPr>
          <w:p w14:paraId="51AF49CA" w14:textId="77777777" w:rsidR="00983861" w:rsidRDefault="00807D6C"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NDIA number 430971573 – autism, physical and psychosocial disabilities</w:t>
            </w:r>
          </w:p>
          <w:p w14:paraId="51AF49CB" w14:textId="77777777" w:rsidR="00807D6C" w:rsidRDefault="00807D6C"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Nominee for her three children, James, Tobias and Yasmine</w:t>
            </w:r>
          </w:p>
          <w:p w14:paraId="51AF49CC" w14:textId="77777777" w:rsidR="00807D6C" w:rsidRDefault="00807D6C"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Executed service agreements with FFG for her children and received email requesting authority for FFG to copy and paste her signatures across service agreements which she did not respond to</w:t>
            </w:r>
          </w:p>
          <w:p w14:paraId="51AF49CD" w14:textId="77777777" w:rsidR="00807D6C" w:rsidRDefault="00807D6C"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Received support coordination from Terri Roberts</w:t>
            </w:r>
          </w:p>
          <w:p w14:paraId="51AF49CE" w14:textId="77777777" w:rsidR="00807D6C" w:rsidRDefault="00C1673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Evidence of claims from FFG for services not received, including </w:t>
            </w:r>
            <w:r w:rsidR="00AA6065">
              <w:rPr>
                <w:sz w:val="20"/>
              </w:rPr>
              <w:t>positive behaviour support</w:t>
            </w:r>
          </w:p>
          <w:p w14:paraId="51AF49CF" w14:textId="77777777" w:rsidR="00AA6065" w:rsidRDefault="00AA606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FFG harassment to participant in activities stating they are free and then charging</w:t>
            </w:r>
          </w:p>
          <w:p w14:paraId="51AF49D0" w14:textId="77777777" w:rsidR="00AA6065" w:rsidRDefault="00AA606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Cancelled services with FFG in November 2021</w:t>
            </w:r>
          </w:p>
          <w:p w14:paraId="51AF49D1" w14:textId="77777777" w:rsidR="00AA6065" w:rsidRPr="00ED271C" w:rsidRDefault="00AA606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Received email from Honey Nguyen thanking for attending Cruise on 13 February 2022</w:t>
            </w:r>
            <w:r w:rsidR="00C34F52">
              <w:rPr>
                <w:sz w:val="20"/>
              </w:rPr>
              <w:t xml:space="preserve"> who then requested payment</w:t>
            </w:r>
          </w:p>
        </w:tc>
        <w:tc>
          <w:tcPr>
            <w:tcW w:w="3969" w:type="dxa"/>
          </w:tcPr>
          <w:p w14:paraId="51AF49D2" w14:textId="77777777" w:rsidR="00983861" w:rsidRPr="00F020A5" w:rsidRDefault="00F020A5"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b/>
                <w:sz w:val="20"/>
              </w:rPr>
            </w:pPr>
            <w:r>
              <w:rPr>
                <w:sz w:val="20"/>
              </w:rPr>
              <w:t>Fraud – FFG and Honey Nguyen</w:t>
            </w:r>
          </w:p>
          <w:p w14:paraId="51AF49D3" w14:textId="77777777" w:rsidR="00F020A5" w:rsidRPr="00F020A5" w:rsidRDefault="00F020A5" w:rsidP="00F020A5">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b/>
                <w:sz w:val="20"/>
              </w:rPr>
            </w:pPr>
            <w:r>
              <w:rPr>
                <w:sz w:val="20"/>
              </w:rPr>
              <w:t xml:space="preserve">Transparency and integrity – FFG </w:t>
            </w:r>
          </w:p>
        </w:tc>
        <w:tc>
          <w:tcPr>
            <w:tcW w:w="2976" w:type="dxa"/>
          </w:tcPr>
          <w:p w14:paraId="51AF49D4" w14:textId="77777777" w:rsidR="00983861" w:rsidRPr="00F020A5" w:rsidRDefault="00F020A5" w:rsidP="00F020A5">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sidRPr="00F020A5">
              <w:rPr>
                <w:sz w:val="20"/>
              </w:rPr>
              <w:t>Need exhibits attached from NDIA</w:t>
            </w:r>
          </w:p>
        </w:tc>
      </w:tr>
      <w:tr w:rsidR="00983861" w14:paraId="51AF49E2"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9D6" w14:textId="77777777" w:rsidR="00983861" w:rsidRPr="001324B6" w:rsidRDefault="00F020A5" w:rsidP="0050537B">
            <w:pPr>
              <w:spacing w:before="40" w:after="40"/>
              <w:rPr>
                <w:sz w:val="20"/>
                <w:lang w:val="en"/>
              </w:rPr>
            </w:pPr>
            <w:r>
              <w:rPr>
                <w:sz w:val="20"/>
                <w:lang w:val="en"/>
              </w:rPr>
              <w:t>Amy Crane</w:t>
            </w:r>
          </w:p>
        </w:tc>
        <w:tc>
          <w:tcPr>
            <w:tcW w:w="1417" w:type="dxa"/>
          </w:tcPr>
          <w:p w14:paraId="51AF49D7" w14:textId="77777777" w:rsidR="00983861" w:rsidRDefault="00F020A5"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13/10/2022</w:t>
            </w:r>
          </w:p>
        </w:tc>
        <w:tc>
          <w:tcPr>
            <w:tcW w:w="1842" w:type="dxa"/>
          </w:tcPr>
          <w:p w14:paraId="51AF49D8" w14:textId="77777777" w:rsidR="00983861" w:rsidRPr="00ED271C" w:rsidRDefault="00F020A5"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Participant</w:t>
            </w:r>
          </w:p>
        </w:tc>
        <w:tc>
          <w:tcPr>
            <w:tcW w:w="10207" w:type="dxa"/>
          </w:tcPr>
          <w:p w14:paraId="51AF49D9" w14:textId="77777777" w:rsidR="00983861" w:rsidRDefault="00F020A5"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NDIA number 430884288 – has psychosocial disability</w:t>
            </w:r>
          </w:p>
          <w:p w14:paraId="51AF49DA" w14:textId="77777777" w:rsidR="00F020A5" w:rsidRDefault="00F020A5"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Entered agreement with FFG</w:t>
            </w:r>
          </w:p>
          <w:p w14:paraId="51AF49DB" w14:textId="77777777" w:rsidR="00F020A5" w:rsidRDefault="00F020A5"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Vida Reid managed her plan through Manage Mode</w:t>
            </w:r>
          </w:p>
          <w:p w14:paraId="51AF49DC" w14:textId="77777777" w:rsidR="00F020A5" w:rsidRDefault="00F020A5" w:rsidP="00F020A5">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Never received any supports from FFG other than a washing machine </w:t>
            </w:r>
          </w:p>
          <w:p w14:paraId="51AF49DD" w14:textId="77777777" w:rsidR="00F020A5" w:rsidRPr="00F020A5" w:rsidRDefault="00F020A5" w:rsidP="00F020A5">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claims by Hybrid Hive yet she does not know if this entity</w:t>
            </w:r>
          </w:p>
        </w:tc>
        <w:tc>
          <w:tcPr>
            <w:tcW w:w="3969" w:type="dxa"/>
          </w:tcPr>
          <w:p w14:paraId="51AF49DE" w14:textId="77777777" w:rsidR="00983861" w:rsidRDefault="00F020A5"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F020A5">
              <w:rPr>
                <w:sz w:val="20"/>
              </w:rPr>
              <w:t>Fraud – FFG, Hybrid and Vida Reid</w:t>
            </w:r>
          </w:p>
          <w:p w14:paraId="51AF49DF" w14:textId="77777777" w:rsidR="00F020A5" w:rsidRDefault="00F020A5"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CoI</w:t>
            </w:r>
            <w:proofErr w:type="spellEnd"/>
            <w:r>
              <w:rPr>
                <w:sz w:val="20"/>
              </w:rPr>
              <w:t xml:space="preserve"> – Reid and FFG</w:t>
            </w:r>
          </w:p>
          <w:p w14:paraId="51AF49E0" w14:textId="77777777" w:rsidR="00F020A5" w:rsidRPr="00F020A5" w:rsidRDefault="00F020A5"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Transparency and integrity – FFG, Hybrid and V Reid</w:t>
            </w:r>
          </w:p>
        </w:tc>
        <w:tc>
          <w:tcPr>
            <w:tcW w:w="2976" w:type="dxa"/>
          </w:tcPr>
          <w:p w14:paraId="51AF49E1" w14:textId="77777777" w:rsidR="00983861" w:rsidRPr="00F020A5" w:rsidRDefault="00F020A5" w:rsidP="00F020A5">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F020A5">
              <w:rPr>
                <w:sz w:val="20"/>
              </w:rPr>
              <w:t xml:space="preserve">Mentions feelings of being suicidal </w:t>
            </w:r>
            <w:proofErr w:type="gramStart"/>
            <w:r w:rsidRPr="00F020A5">
              <w:rPr>
                <w:sz w:val="20"/>
              </w:rPr>
              <w:t>as a result of</w:t>
            </w:r>
            <w:proofErr w:type="gramEnd"/>
            <w:r w:rsidRPr="00F020A5">
              <w:rPr>
                <w:sz w:val="20"/>
              </w:rPr>
              <w:t xml:space="preserve"> fraud</w:t>
            </w:r>
          </w:p>
        </w:tc>
      </w:tr>
      <w:tr w:rsidR="00983861" w14:paraId="51AF49F1"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E3" w14:textId="77777777" w:rsidR="00983861" w:rsidRPr="001324B6" w:rsidRDefault="00F020A5" w:rsidP="0050537B">
            <w:pPr>
              <w:spacing w:before="40" w:after="40"/>
              <w:rPr>
                <w:sz w:val="20"/>
                <w:lang w:val="en"/>
              </w:rPr>
            </w:pPr>
            <w:r>
              <w:rPr>
                <w:sz w:val="20"/>
                <w:lang w:val="en"/>
              </w:rPr>
              <w:t>Andrew Hahn</w:t>
            </w:r>
          </w:p>
        </w:tc>
        <w:tc>
          <w:tcPr>
            <w:tcW w:w="1417" w:type="dxa"/>
          </w:tcPr>
          <w:p w14:paraId="51AF49E4" w14:textId="77777777" w:rsidR="00983861" w:rsidRDefault="00F020A5"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14/10/2022</w:t>
            </w:r>
          </w:p>
        </w:tc>
        <w:tc>
          <w:tcPr>
            <w:tcW w:w="1842" w:type="dxa"/>
          </w:tcPr>
          <w:p w14:paraId="51AF49E5" w14:textId="77777777" w:rsidR="00983861" w:rsidRPr="00ED271C" w:rsidRDefault="00F020A5"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p>
        </w:tc>
        <w:tc>
          <w:tcPr>
            <w:tcW w:w="10207" w:type="dxa"/>
          </w:tcPr>
          <w:p w14:paraId="51AF49E6" w14:textId="77777777" w:rsidR="00983861" w:rsidRDefault="00F020A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NDIA number 431173013 – autism, anxiety and depression</w:t>
            </w:r>
          </w:p>
          <w:p w14:paraId="51AF49E7" w14:textId="77777777" w:rsidR="00F020A5" w:rsidRDefault="00F020A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Entered service agreement with FFG in March 2021</w:t>
            </w:r>
          </w:p>
          <w:p w14:paraId="51AF49E8" w14:textId="77777777" w:rsidR="00F020A5" w:rsidRDefault="00F020A5" w:rsidP="00F020A5">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Vida Reid assisted a plan review which was successful</w:t>
            </w:r>
          </w:p>
          <w:p w14:paraId="51AF49E9" w14:textId="77777777" w:rsidR="00F020A5" w:rsidRDefault="0074538D" w:rsidP="00F020A5">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Blake Sadler managed her plan as SC</w:t>
            </w:r>
          </w:p>
          <w:p w14:paraId="51AF49EA" w14:textId="77777777" w:rsidR="0074538D" w:rsidRDefault="0074538D" w:rsidP="00F020A5">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FFG charging for respite to cover hotel accommodation</w:t>
            </w:r>
          </w:p>
          <w:p w14:paraId="51AF49EB" w14:textId="77777777" w:rsidR="0074538D" w:rsidRDefault="0074538D" w:rsidP="00F020A5">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Vida Reid assisted her to move to SIL in Safety Bay</w:t>
            </w:r>
          </w:p>
          <w:p w14:paraId="51AF49EC" w14:textId="77777777" w:rsidR="0074538D" w:rsidRDefault="00BC12B4" w:rsidP="00F020A5">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fraud claims her services not delivered by Hybrid and FFG</w:t>
            </w:r>
          </w:p>
          <w:p w14:paraId="51AF49ED" w14:textId="77777777" w:rsidR="00BC12B4" w:rsidRPr="00F020A5" w:rsidRDefault="00BC12B4" w:rsidP="004043E4">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Due to not receiving SIL funding, she was evi</w:t>
            </w:r>
            <w:r w:rsidR="004043E4">
              <w:rPr>
                <w:sz w:val="20"/>
              </w:rPr>
              <w:t>c</w:t>
            </w:r>
            <w:r>
              <w:rPr>
                <w:sz w:val="20"/>
              </w:rPr>
              <w:t>ted from Safety Ba</w:t>
            </w:r>
            <w:r w:rsidR="004043E4">
              <w:rPr>
                <w:sz w:val="20"/>
              </w:rPr>
              <w:t>y</w:t>
            </w:r>
            <w:r>
              <w:rPr>
                <w:sz w:val="20"/>
              </w:rPr>
              <w:t xml:space="preserve"> on 29 April 2022</w:t>
            </w:r>
          </w:p>
        </w:tc>
        <w:tc>
          <w:tcPr>
            <w:tcW w:w="3969" w:type="dxa"/>
          </w:tcPr>
          <w:p w14:paraId="51AF49EE" w14:textId="77777777" w:rsidR="00983861" w:rsidRDefault="004043E4"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sidRPr="004043E4">
              <w:rPr>
                <w:sz w:val="20"/>
              </w:rPr>
              <w:t>Fraud - FFG, Hybrid and Vida Reid</w:t>
            </w:r>
          </w:p>
          <w:p w14:paraId="51AF49EF" w14:textId="77777777" w:rsidR="004043E4" w:rsidRPr="004043E4" w:rsidRDefault="004043E4" w:rsidP="004043E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CoI</w:t>
            </w:r>
            <w:proofErr w:type="spellEnd"/>
            <w:r>
              <w:rPr>
                <w:sz w:val="20"/>
              </w:rPr>
              <w:t xml:space="preserve"> – Reid and FFG</w:t>
            </w:r>
          </w:p>
        </w:tc>
        <w:tc>
          <w:tcPr>
            <w:tcW w:w="2976" w:type="dxa"/>
          </w:tcPr>
          <w:p w14:paraId="51AF49F0"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9FA"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9F2" w14:textId="77777777" w:rsidR="00983861" w:rsidRPr="001324B6" w:rsidRDefault="004043E4" w:rsidP="0050537B">
            <w:pPr>
              <w:spacing w:before="40" w:after="40"/>
              <w:rPr>
                <w:sz w:val="20"/>
                <w:lang w:val="en"/>
              </w:rPr>
            </w:pPr>
            <w:r>
              <w:rPr>
                <w:sz w:val="20"/>
                <w:lang w:val="en"/>
              </w:rPr>
              <w:t>Angela Cutler</w:t>
            </w:r>
          </w:p>
        </w:tc>
        <w:tc>
          <w:tcPr>
            <w:tcW w:w="1417" w:type="dxa"/>
          </w:tcPr>
          <w:p w14:paraId="51AF49F3" w14:textId="77777777" w:rsidR="00983861" w:rsidRDefault="004043E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18/10/2022</w:t>
            </w:r>
          </w:p>
        </w:tc>
        <w:tc>
          <w:tcPr>
            <w:tcW w:w="1842" w:type="dxa"/>
          </w:tcPr>
          <w:p w14:paraId="51AF49F4" w14:textId="77777777" w:rsidR="00983861" w:rsidRPr="00ED271C" w:rsidRDefault="004043E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Participant</w:t>
            </w:r>
          </w:p>
        </w:tc>
        <w:tc>
          <w:tcPr>
            <w:tcW w:w="10207" w:type="dxa"/>
          </w:tcPr>
          <w:p w14:paraId="51AF49F5" w14:textId="77777777" w:rsidR="00983861" w:rsidRDefault="004043E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NDIA number 431171334 – Has MS</w:t>
            </w:r>
          </w:p>
          <w:p w14:paraId="51AF49F6" w14:textId="77777777" w:rsidR="004043E4" w:rsidRDefault="004043E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Engaged FFG to provide SC </w:t>
            </w:r>
          </w:p>
          <w:p w14:paraId="51AF49F7" w14:textId="77777777" w:rsidR="004043E4" w:rsidRPr="00ED271C" w:rsidRDefault="004043E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charging for services not received</w:t>
            </w:r>
          </w:p>
        </w:tc>
        <w:tc>
          <w:tcPr>
            <w:tcW w:w="3969" w:type="dxa"/>
          </w:tcPr>
          <w:p w14:paraId="51AF49F8" w14:textId="77777777" w:rsidR="00983861" w:rsidRPr="004043E4" w:rsidRDefault="004043E4"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 - FFG</w:t>
            </w:r>
          </w:p>
        </w:tc>
        <w:tc>
          <w:tcPr>
            <w:tcW w:w="2976" w:type="dxa"/>
          </w:tcPr>
          <w:p w14:paraId="51AF49F9"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A06"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9FB" w14:textId="77777777" w:rsidR="00983861" w:rsidRPr="001324B6" w:rsidRDefault="004043E4" w:rsidP="004043E4">
            <w:pPr>
              <w:spacing w:before="40" w:after="40"/>
              <w:rPr>
                <w:sz w:val="20"/>
                <w:lang w:val="en"/>
              </w:rPr>
            </w:pPr>
            <w:r>
              <w:rPr>
                <w:sz w:val="20"/>
                <w:lang w:val="en"/>
              </w:rPr>
              <w:t>Barry MacDonald</w:t>
            </w:r>
          </w:p>
        </w:tc>
        <w:tc>
          <w:tcPr>
            <w:tcW w:w="1417" w:type="dxa"/>
          </w:tcPr>
          <w:p w14:paraId="51AF49FC" w14:textId="77777777" w:rsidR="00983861" w:rsidRDefault="004043E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11/10/2022</w:t>
            </w:r>
          </w:p>
        </w:tc>
        <w:tc>
          <w:tcPr>
            <w:tcW w:w="1842" w:type="dxa"/>
          </w:tcPr>
          <w:p w14:paraId="51AF49FD" w14:textId="77777777" w:rsidR="00983861" w:rsidRPr="00ED271C" w:rsidRDefault="004043E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p>
        </w:tc>
        <w:tc>
          <w:tcPr>
            <w:tcW w:w="10207" w:type="dxa"/>
          </w:tcPr>
          <w:p w14:paraId="51AF49FE" w14:textId="77777777" w:rsidR="00983861" w:rsidRDefault="004043E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NDIA number 431516344</w:t>
            </w:r>
          </w:p>
          <w:p w14:paraId="51AF49FF" w14:textId="77777777" w:rsidR="004043E4" w:rsidRDefault="004043E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Vida Reid provided him support coordination who appears to have managed his funds with PMA’s</w:t>
            </w:r>
          </w:p>
          <w:p w14:paraId="51AF4A00" w14:textId="77777777" w:rsidR="004043E4" w:rsidRDefault="004043E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Vida Reid made application to </w:t>
            </w:r>
            <w:proofErr w:type="gramStart"/>
            <w:r>
              <w:rPr>
                <w:sz w:val="20"/>
              </w:rPr>
              <w:t>Public</w:t>
            </w:r>
            <w:proofErr w:type="gramEnd"/>
            <w:r>
              <w:rPr>
                <w:sz w:val="20"/>
              </w:rPr>
              <w:t xml:space="preserve"> trustee to assume guardianship which was dismissed</w:t>
            </w:r>
          </w:p>
          <w:p w14:paraId="51AF4A01" w14:textId="77777777" w:rsidR="004043E4" w:rsidRDefault="004043E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Ended services in September 2021</w:t>
            </w:r>
          </w:p>
          <w:p w14:paraId="51AF4A02" w14:textId="77777777" w:rsidR="004043E4" w:rsidRPr="00ED271C" w:rsidRDefault="004043E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supports claimed but not delivered</w:t>
            </w:r>
          </w:p>
        </w:tc>
        <w:tc>
          <w:tcPr>
            <w:tcW w:w="3969" w:type="dxa"/>
          </w:tcPr>
          <w:p w14:paraId="51AF4A03" w14:textId="77777777" w:rsidR="00983861" w:rsidRDefault="004043E4"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w:t>
            </w:r>
          </w:p>
          <w:p w14:paraId="51AF4A04" w14:textId="77777777" w:rsidR="004043E4" w:rsidRPr="004043E4" w:rsidRDefault="004043E4" w:rsidP="004043E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Transparency and integrity – V Reid</w:t>
            </w:r>
          </w:p>
        </w:tc>
        <w:tc>
          <w:tcPr>
            <w:tcW w:w="2976" w:type="dxa"/>
          </w:tcPr>
          <w:p w14:paraId="51AF4A05"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A13"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07" w14:textId="77777777" w:rsidR="00983861" w:rsidRPr="001324B6" w:rsidRDefault="004043E4" w:rsidP="0050537B">
            <w:pPr>
              <w:spacing w:before="40" w:after="40"/>
              <w:rPr>
                <w:sz w:val="20"/>
                <w:lang w:val="en"/>
              </w:rPr>
            </w:pPr>
            <w:r>
              <w:rPr>
                <w:sz w:val="20"/>
                <w:lang w:val="en"/>
              </w:rPr>
              <w:lastRenderedPageBreak/>
              <w:t xml:space="preserve">Candice </w:t>
            </w:r>
            <w:proofErr w:type="spellStart"/>
            <w:r>
              <w:rPr>
                <w:sz w:val="20"/>
                <w:lang w:val="en"/>
              </w:rPr>
              <w:t>Yavarzadeh</w:t>
            </w:r>
            <w:proofErr w:type="spellEnd"/>
            <w:r>
              <w:rPr>
                <w:sz w:val="20"/>
                <w:lang w:val="en"/>
              </w:rPr>
              <w:t>-Tehrani</w:t>
            </w:r>
          </w:p>
        </w:tc>
        <w:tc>
          <w:tcPr>
            <w:tcW w:w="1417" w:type="dxa"/>
          </w:tcPr>
          <w:p w14:paraId="51AF4A08" w14:textId="77777777" w:rsidR="00983861" w:rsidRDefault="004043E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12/10/2022</w:t>
            </w:r>
          </w:p>
        </w:tc>
        <w:tc>
          <w:tcPr>
            <w:tcW w:w="1842" w:type="dxa"/>
          </w:tcPr>
          <w:p w14:paraId="51AF4A09" w14:textId="77777777" w:rsidR="00983861" w:rsidRPr="00ED271C" w:rsidRDefault="00DE33E0"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Guardian</w:t>
            </w:r>
          </w:p>
        </w:tc>
        <w:tc>
          <w:tcPr>
            <w:tcW w:w="10207" w:type="dxa"/>
          </w:tcPr>
          <w:p w14:paraId="51AF4A0A" w14:textId="77777777" w:rsidR="00983861" w:rsidRDefault="004043E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Mother of Ziah O’Reilly, NDIA number 431248901 who is L3 non-verbal </w:t>
            </w:r>
          </w:p>
          <w:p w14:paraId="51AF4A0B" w14:textId="77777777" w:rsidR="004043E4" w:rsidRDefault="004043E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FFG referred her to a ‘behaviour therapist’ named Luke who Vida claimed was fired for not having relevant </w:t>
            </w:r>
            <w:r w:rsidR="00B57960">
              <w:rPr>
                <w:sz w:val="20"/>
              </w:rPr>
              <w:t>qualifications</w:t>
            </w:r>
          </w:p>
          <w:p w14:paraId="51AF4A0C" w14:textId="77777777" w:rsidR="004043E4" w:rsidRDefault="004043E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Provides evidence of services claimed and not delivered</w:t>
            </w:r>
          </w:p>
          <w:p w14:paraId="51AF4A0D" w14:textId="77777777" w:rsidR="004043E4" w:rsidRPr="00ED271C" w:rsidRDefault="00667B09"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Provides evidence of charging for a phone call by Vida to see if they wanted to return to FFG</w:t>
            </w:r>
          </w:p>
        </w:tc>
        <w:tc>
          <w:tcPr>
            <w:tcW w:w="3969" w:type="dxa"/>
          </w:tcPr>
          <w:p w14:paraId="51AF4A0E" w14:textId="77777777" w:rsidR="00B57960" w:rsidRDefault="00B57960" w:rsidP="00B57960">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4043E4">
              <w:rPr>
                <w:sz w:val="20"/>
              </w:rPr>
              <w:t xml:space="preserve">Fraud </w:t>
            </w:r>
            <w:r>
              <w:rPr>
                <w:sz w:val="20"/>
              </w:rPr>
              <w:t xml:space="preserve">– FFG </w:t>
            </w:r>
            <w:r w:rsidRPr="004043E4">
              <w:rPr>
                <w:sz w:val="20"/>
              </w:rPr>
              <w:t>and Vida Reid</w:t>
            </w:r>
          </w:p>
          <w:p w14:paraId="51AF4A0F" w14:textId="77777777" w:rsidR="00B57960" w:rsidRDefault="00B57960" w:rsidP="00B57960">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Competency – FFG</w:t>
            </w:r>
          </w:p>
          <w:p w14:paraId="51AF4A10" w14:textId="77777777" w:rsidR="00B57960" w:rsidRDefault="00B57960" w:rsidP="00B57960">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Transparency and integrity – V Reid</w:t>
            </w:r>
          </w:p>
          <w:p w14:paraId="51AF4A11" w14:textId="77777777" w:rsidR="00983861" w:rsidRPr="004043E4" w:rsidRDefault="00B57960" w:rsidP="00B57960">
            <w:pPr>
              <w:pStyle w:val="ListParagraph"/>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 xml:space="preserve"> </w:t>
            </w:r>
          </w:p>
        </w:tc>
        <w:tc>
          <w:tcPr>
            <w:tcW w:w="2976" w:type="dxa"/>
          </w:tcPr>
          <w:p w14:paraId="51AF4A12"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A23"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14" w14:textId="77777777" w:rsidR="00983861" w:rsidRPr="001324B6" w:rsidRDefault="00B57960" w:rsidP="0050537B">
            <w:pPr>
              <w:spacing w:before="40" w:after="40"/>
              <w:rPr>
                <w:sz w:val="20"/>
                <w:lang w:val="en"/>
              </w:rPr>
            </w:pPr>
            <w:r>
              <w:rPr>
                <w:sz w:val="20"/>
                <w:lang w:val="en"/>
              </w:rPr>
              <w:t>Danica Hall</w:t>
            </w:r>
          </w:p>
        </w:tc>
        <w:tc>
          <w:tcPr>
            <w:tcW w:w="1417" w:type="dxa"/>
          </w:tcPr>
          <w:p w14:paraId="51AF4A15" w14:textId="77777777" w:rsidR="00983861" w:rsidRDefault="00B57960"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14/10/2022</w:t>
            </w:r>
          </w:p>
        </w:tc>
        <w:tc>
          <w:tcPr>
            <w:tcW w:w="1842" w:type="dxa"/>
          </w:tcPr>
          <w:p w14:paraId="51AF4A16" w14:textId="77777777" w:rsidR="00983861" w:rsidRPr="00ED271C" w:rsidRDefault="00B57960"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Staff</w:t>
            </w:r>
          </w:p>
        </w:tc>
        <w:tc>
          <w:tcPr>
            <w:tcW w:w="10207" w:type="dxa"/>
          </w:tcPr>
          <w:p w14:paraId="51AF4A17" w14:textId="77777777" w:rsidR="00983861" w:rsidRDefault="00B5796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Employed as Accounts Manager with no prior experience or training</w:t>
            </w:r>
          </w:p>
          <w:p w14:paraId="51AF4A18" w14:textId="77777777" w:rsidR="00B57960" w:rsidRDefault="00B5796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pattern by FFG of employing and firing quickly due to no qualifications or relevant experience</w:t>
            </w:r>
          </w:p>
          <w:p w14:paraId="51AF4A19" w14:textId="77777777" w:rsidR="00B57960" w:rsidRDefault="00B5796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charging $7,500 from NDIS plans for NYE cruise and being charged for support coordination to make calls to see if they wanted to attend the cruise</w:t>
            </w:r>
          </w:p>
          <w:p w14:paraId="51AF4A1A" w14:textId="77777777" w:rsidR="00B57960" w:rsidRDefault="00B5796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that Simon and Vida making $140,000 salaries in first year of operation</w:t>
            </w:r>
          </w:p>
          <w:p w14:paraId="51AF4A1B" w14:textId="77777777" w:rsidR="00B57960" w:rsidRDefault="00B5796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charging for services not delivered and seeking new plans so expired plan funds can be exhausted</w:t>
            </w:r>
          </w:p>
          <w:p w14:paraId="51AF4A1C" w14:textId="77777777" w:rsidR="00B57960" w:rsidRDefault="00B5796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Vida Reid’s direct role in fraud</w:t>
            </w:r>
          </w:p>
          <w:p w14:paraId="51AF4A1D" w14:textId="77777777" w:rsidR="00B57960" w:rsidRDefault="00B5796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She was trained to send invoices not services not provided by Virginie who </w:t>
            </w:r>
            <w:proofErr w:type="gramStart"/>
            <w:r>
              <w:rPr>
                <w:sz w:val="20"/>
              </w:rPr>
              <w:t>was Accounts Officer with FFG</w:t>
            </w:r>
            <w:proofErr w:type="gramEnd"/>
            <w:r>
              <w:rPr>
                <w:sz w:val="20"/>
              </w:rPr>
              <w:t xml:space="preserve"> and then Hybrid Hive. </w:t>
            </w:r>
          </w:p>
          <w:p w14:paraId="51AF4A1E" w14:textId="77777777" w:rsidR="00B57960" w:rsidRPr="00ED271C" w:rsidRDefault="00B5796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Evidence of </w:t>
            </w:r>
            <w:proofErr w:type="spellStart"/>
            <w:r>
              <w:rPr>
                <w:sz w:val="20"/>
              </w:rPr>
              <w:t>Rejaul</w:t>
            </w:r>
            <w:proofErr w:type="spellEnd"/>
            <w:r>
              <w:rPr>
                <w:sz w:val="20"/>
              </w:rPr>
              <w:t xml:space="preserve"> Alam engaging in fraudulent activities, including sending invoices known to be false</w:t>
            </w:r>
          </w:p>
        </w:tc>
        <w:tc>
          <w:tcPr>
            <w:tcW w:w="3969" w:type="dxa"/>
          </w:tcPr>
          <w:p w14:paraId="51AF4A1F" w14:textId="77777777" w:rsidR="00983861" w:rsidRDefault="00B57960"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 xml:space="preserve">Fraud – FFG, Hybrid, Vida Reid and </w:t>
            </w:r>
            <w:proofErr w:type="spellStart"/>
            <w:r>
              <w:rPr>
                <w:sz w:val="20"/>
              </w:rPr>
              <w:t>Rejaul</w:t>
            </w:r>
            <w:proofErr w:type="spellEnd"/>
            <w:r>
              <w:rPr>
                <w:sz w:val="20"/>
              </w:rPr>
              <w:t xml:space="preserve"> Alam</w:t>
            </w:r>
          </w:p>
          <w:p w14:paraId="51AF4A20" w14:textId="77777777" w:rsidR="00B57960" w:rsidRDefault="00B57960" w:rsidP="00B57960">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Transparency and integrity – V Reid</w:t>
            </w:r>
          </w:p>
          <w:p w14:paraId="51AF4A21" w14:textId="77777777" w:rsidR="00B57960" w:rsidRPr="004043E4" w:rsidRDefault="009433EF"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Benefiting from fraud – V and S Reid</w:t>
            </w:r>
          </w:p>
        </w:tc>
        <w:tc>
          <w:tcPr>
            <w:tcW w:w="2976" w:type="dxa"/>
          </w:tcPr>
          <w:p w14:paraId="51AF4A22"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A32"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24" w14:textId="77777777" w:rsidR="00983861" w:rsidRPr="001324B6" w:rsidRDefault="00DE33E0" w:rsidP="0050537B">
            <w:pPr>
              <w:spacing w:before="40" w:after="40"/>
              <w:rPr>
                <w:sz w:val="20"/>
                <w:lang w:val="en"/>
              </w:rPr>
            </w:pPr>
            <w:r>
              <w:rPr>
                <w:sz w:val="20"/>
                <w:lang w:val="en"/>
              </w:rPr>
              <w:t xml:space="preserve">Gina </w:t>
            </w:r>
            <w:proofErr w:type="spellStart"/>
            <w:r>
              <w:rPr>
                <w:sz w:val="20"/>
                <w:lang w:val="en"/>
              </w:rPr>
              <w:t>Regali</w:t>
            </w:r>
            <w:proofErr w:type="spellEnd"/>
          </w:p>
        </w:tc>
        <w:tc>
          <w:tcPr>
            <w:tcW w:w="1417" w:type="dxa"/>
          </w:tcPr>
          <w:p w14:paraId="51AF4A25" w14:textId="77777777" w:rsidR="00983861" w:rsidRDefault="00DE33E0"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11/10/2022</w:t>
            </w:r>
          </w:p>
        </w:tc>
        <w:tc>
          <w:tcPr>
            <w:tcW w:w="1842" w:type="dxa"/>
          </w:tcPr>
          <w:p w14:paraId="51AF4A26" w14:textId="77777777" w:rsidR="00983861" w:rsidRPr="00ED271C" w:rsidRDefault="00DE33E0"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Guardian</w:t>
            </w:r>
          </w:p>
        </w:tc>
        <w:tc>
          <w:tcPr>
            <w:tcW w:w="10207" w:type="dxa"/>
          </w:tcPr>
          <w:p w14:paraId="51AF4A27" w14:textId="77777777" w:rsidR="00DE33E0" w:rsidRDefault="00DE33E0" w:rsidP="00DE33E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Mother of Angelus and Indiana </w:t>
            </w:r>
            <w:proofErr w:type="spellStart"/>
            <w:r>
              <w:rPr>
                <w:sz w:val="20"/>
              </w:rPr>
              <w:t>Regali</w:t>
            </w:r>
            <w:proofErr w:type="spellEnd"/>
            <w:r>
              <w:rPr>
                <w:sz w:val="20"/>
              </w:rPr>
              <w:t>-Park, NDIS participant</w:t>
            </w:r>
          </w:p>
          <w:p w14:paraId="51AF4A28" w14:textId="77777777" w:rsidR="00DE33E0" w:rsidRDefault="00DE33E0" w:rsidP="00DE33E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Entered service agreement with FFG. Sought copy of service agreement but was never provided</w:t>
            </w:r>
          </w:p>
          <w:p w14:paraId="51AF4A29" w14:textId="77777777" w:rsidR="00DE33E0" w:rsidRDefault="00DE33E0" w:rsidP="00DE33E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Paid $6,000 out of their plans to attend NYE cruise for which support workers were promised. Advised ‘adults were drunk’ and there was no suitable food for her children.</w:t>
            </w:r>
          </w:p>
          <w:p w14:paraId="51AF4A2A" w14:textId="77777777" w:rsidR="00DE33E0" w:rsidRDefault="00DE33E0" w:rsidP="00DE33E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Raised concerns with Blake Sadler concerning cruise that went unanswered</w:t>
            </w:r>
          </w:p>
          <w:p w14:paraId="51AF4A2B" w14:textId="77777777" w:rsidR="00DE33E0" w:rsidRDefault="00DE33E0" w:rsidP="00DE33E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Provides evidence of claims made by Hybris Hive and The Hive for which she knows nothing of, nor re any services provided</w:t>
            </w:r>
          </w:p>
          <w:p w14:paraId="51AF4A2C" w14:textId="77777777" w:rsidR="00983861" w:rsidRPr="00DE33E0" w:rsidRDefault="00DE33E0" w:rsidP="00DE33E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FFG/</w:t>
            </w:r>
            <w:proofErr w:type="spellStart"/>
            <w:r>
              <w:rPr>
                <w:sz w:val="20"/>
              </w:rPr>
              <w:t>Rejaul</w:t>
            </w:r>
            <w:proofErr w:type="spellEnd"/>
            <w:r>
              <w:rPr>
                <w:sz w:val="20"/>
              </w:rPr>
              <w:t xml:space="preserve"> Alam approving invoices on participants’ behalf</w:t>
            </w:r>
          </w:p>
        </w:tc>
        <w:tc>
          <w:tcPr>
            <w:tcW w:w="3969" w:type="dxa"/>
          </w:tcPr>
          <w:p w14:paraId="51AF4A2D" w14:textId="77777777" w:rsidR="00983861" w:rsidRDefault="00DE33E0"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 xml:space="preserve">Fraud – FFG, The Hive, Hybrid Hive, </w:t>
            </w:r>
            <w:proofErr w:type="spellStart"/>
            <w:r>
              <w:rPr>
                <w:sz w:val="20"/>
              </w:rPr>
              <w:t>Rejaul</w:t>
            </w:r>
            <w:proofErr w:type="spellEnd"/>
            <w:r>
              <w:rPr>
                <w:sz w:val="20"/>
              </w:rPr>
              <w:t xml:space="preserve"> Alam</w:t>
            </w:r>
          </w:p>
          <w:p w14:paraId="51AF4A2E" w14:textId="77777777" w:rsidR="00DE33E0" w:rsidRDefault="00DE33E0"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Complaints management – Blake Sadler, FFG</w:t>
            </w:r>
          </w:p>
          <w:p w14:paraId="51AF4A2F" w14:textId="77777777" w:rsidR="00DE33E0" w:rsidRDefault="00DE33E0" w:rsidP="00DE33E0">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CoI</w:t>
            </w:r>
            <w:proofErr w:type="spellEnd"/>
            <w:r>
              <w:rPr>
                <w:sz w:val="20"/>
              </w:rPr>
              <w:t xml:space="preserve"> – FFG</w:t>
            </w:r>
          </w:p>
          <w:p w14:paraId="51AF4A30" w14:textId="77777777" w:rsidR="00DE33E0" w:rsidRPr="004043E4" w:rsidRDefault="00DE33E0" w:rsidP="00DE33E0">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Transparency and integrity – B Sadler, FFG</w:t>
            </w:r>
          </w:p>
        </w:tc>
        <w:tc>
          <w:tcPr>
            <w:tcW w:w="2976" w:type="dxa"/>
          </w:tcPr>
          <w:p w14:paraId="51AF4A31"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A3E"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33" w14:textId="77777777" w:rsidR="00983861" w:rsidRPr="001324B6" w:rsidRDefault="002C76B4" w:rsidP="0050537B">
            <w:pPr>
              <w:spacing w:before="40" w:after="40"/>
              <w:rPr>
                <w:sz w:val="20"/>
                <w:lang w:val="en"/>
              </w:rPr>
            </w:pPr>
            <w:r>
              <w:rPr>
                <w:sz w:val="20"/>
                <w:lang w:val="en"/>
              </w:rPr>
              <w:t>Hayden Trantham</w:t>
            </w:r>
          </w:p>
        </w:tc>
        <w:tc>
          <w:tcPr>
            <w:tcW w:w="1417" w:type="dxa"/>
          </w:tcPr>
          <w:p w14:paraId="51AF4A34" w14:textId="77777777" w:rsidR="00983861" w:rsidRDefault="002C76B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13/10/2022</w:t>
            </w:r>
          </w:p>
        </w:tc>
        <w:tc>
          <w:tcPr>
            <w:tcW w:w="1842" w:type="dxa"/>
          </w:tcPr>
          <w:p w14:paraId="51AF4A35" w14:textId="77777777" w:rsidR="00983861" w:rsidRPr="00ED271C" w:rsidRDefault="002C76B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p>
        </w:tc>
        <w:tc>
          <w:tcPr>
            <w:tcW w:w="10207" w:type="dxa"/>
          </w:tcPr>
          <w:p w14:paraId="51AF4A36" w14:textId="77777777" w:rsidR="00983861" w:rsidRDefault="002C76B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NDIA number 431194185 – diagnosed with schizophrenia</w:t>
            </w:r>
          </w:p>
          <w:p w14:paraId="51AF4A37" w14:textId="77777777" w:rsidR="002C76B4" w:rsidRDefault="002C76B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Met with Blake and Vida and signed an agreement</w:t>
            </w:r>
          </w:p>
          <w:p w14:paraId="51AF4A38" w14:textId="77777777" w:rsidR="002C76B4" w:rsidRDefault="002C76B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Honey Nguyen taking photos of him without consent</w:t>
            </w:r>
          </w:p>
          <w:p w14:paraId="51AF4A39" w14:textId="77777777" w:rsidR="002C76B4" w:rsidRDefault="002C76B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Evidence of inappropriate claiming and for services not delivered </w:t>
            </w:r>
          </w:p>
          <w:p w14:paraId="51AF4A3A" w14:textId="77777777" w:rsidR="002C76B4" w:rsidRPr="00ED271C" w:rsidRDefault="002C76B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lunch at restaurant that was charged against his plan at which VIDA, Blake and Tanya were present. No mention was made at the lunch about his wellbeing, noting he had attempted suicide the week prior.</w:t>
            </w:r>
          </w:p>
        </w:tc>
        <w:tc>
          <w:tcPr>
            <w:tcW w:w="3969" w:type="dxa"/>
          </w:tcPr>
          <w:p w14:paraId="51AF4A3B" w14:textId="77777777" w:rsidR="002C76B4" w:rsidRDefault="002C76B4" w:rsidP="002C76B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w:t>
            </w:r>
          </w:p>
          <w:p w14:paraId="51AF4A3C" w14:textId="77777777" w:rsidR="002C76B4" w:rsidRPr="002C76B4" w:rsidRDefault="002C76B4" w:rsidP="002C76B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Privacy – Honey Nguyen</w:t>
            </w:r>
          </w:p>
        </w:tc>
        <w:tc>
          <w:tcPr>
            <w:tcW w:w="2976" w:type="dxa"/>
          </w:tcPr>
          <w:p w14:paraId="51AF4A3D" w14:textId="77777777" w:rsidR="00983861" w:rsidRPr="002C76B4" w:rsidRDefault="002C76B4" w:rsidP="002C76B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sidRPr="002C76B4">
              <w:rPr>
                <w:sz w:val="20"/>
              </w:rPr>
              <w:t>Participant has attempted suicide</w:t>
            </w:r>
          </w:p>
        </w:tc>
      </w:tr>
      <w:tr w:rsidR="00983861" w14:paraId="51AF4A48"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3F" w14:textId="77777777" w:rsidR="00983861" w:rsidRPr="001324B6" w:rsidRDefault="002C76B4" w:rsidP="0050537B">
            <w:pPr>
              <w:spacing w:before="40" w:after="40"/>
              <w:rPr>
                <w:sz w:val="20"/>
                <w:lang w:val="en"/>
              </w:rPr>
            </w:pPr>
            <w:proofErr w:type="spellStart"/>
            <w:r>
              <w:rPr>
                <w:sz w:val="20"/>
                <w:lang w:val="en"/>
              </w:rPr>
              <w:t>Hrimnir</w:t>
            </w:r>
            <w:proofErr w:type="spellEnd"/>
            <w:r>
              <w:rPr>
                <w:sz w:val="20"/>
                <w:lang w:val="en"/>
              </w:rPr>
              <w:t xml:space="preserve"> Benediktsson</w:t>
            </w:r>
          </w:p>
        </w:tc>
        <w:tc>
          <w:tcPr>
            <w:tcW w:w="1417" w:type="dxa"/>
          </w:tcPr>
          <w:p w14:paraId="51AF4A40" w14:textId="77777777" w:rsidR="00983861" w:rsidRDefault="002C76B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12/10/2022</w:t>
            </w:r>
          </w:p>
        </w:tc>
        <w:tc>
          <w:tcPr>
            <w:tcW w:w="1842" w:type="dxa"/>
          </w:tcPr>
          <w:p w14:paraId="51AF4A41" w14:textId="77777777" w:rsidR="00983861" w:rsidRPr="00ED271C" w:rsidRDefault="002C76B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Participant</w:t>
            </w:r>
          </w:p>
        </w:tc>
        <w:tc>
          <w:tcPr>
            <w:tcW w:w="10207" w:type="dxa"/>
          </w:tcPr>
          <w:p w14:paraId="51AF4A42" w14:textId="77777777" w:rsidR="00983861" w:rsidRDefault="002C76B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NDIA number 431503216 – diagnosed with depression, anxiety, PTSD and insomnia</w:t>
            </w:r>
          </w:p>
          <w:p w14:paraId="51AF4A43" w14:textId="77777777" w:rsidR="002C76B4" w:rsidRDefault="002C76B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FFG engaged to provide recovery coaching and support coordination</w:t>
            </w:r>
          </w:p>
          <w:p w14:paraId="51AF4A44" w14:textId="77777777" w:rsidR="002C76B4" w:rsidRDefault="002C76B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Engaged with Simon and Vida Reid at FFG</w:t>
            </w:r>
          </w:p>
          <w:p w14:paraId="51AF4A45" w14:textId="77777777" w:rsidR="002C76B4" w:rsidRPr="00ED271C" w:rsidRDefault="002C76B4" w:rsidP="002C76B4">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Evidence that he knew nothing of Hybrid </w:t>
            </w:r>
            <w:proofErr w:type="gramStart"/>
            <w:r>
              <w:rPr>
                <w:sz w:val="20"/>
              </w:rPr>
              <w:t>Hive</w:t>
            </w:r>
            <w:proofErr w:type="gramEnd"/>
            <w:r>
              <w:rPr>
                <w:sz w:val="20"/>
              </w:rPr>
              <w:t xml:space="preserve"> yet invoices were paid against his plan</w:t>
            </w:r>
          </w:p>
        </w:tc>
        <w:tc>
          <w:tcPr>
            <w:tcW w:w="3969" w:type="dxa"/>
          </w:tcPr>
          <w:p w14:paraId="51AF4A46" w14:textId="77777777" w:rsidR="00983861" w:rsidRPr="004043E4" w:rsidRDefault="002C76B4"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 – Hybrid Hive</w:t>
            </w:r>
          </w:p>
        </w:tc>
        <w:tc>
          <w:tcPr>
            <w:tcW w:w="2976" w:type="dxa"/>
          </w:tcPr>
          <w:p w14:paraId="51AF4A47"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A52"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49" w14:textId="77777777" w:rsidR="00983861" w:rsidRPr="001324B6" w:rsidRDefault="002C76B4" w:rsidP="0050537B">
            <w:pPr>
              <w:spacing w:before="40" w:after="40"/>
              <w:rPr>
                <w:sz w:val="20"/>
                <w:lang w:val="en"/>
              </w:rPr>
            </w:pPr>
            <w:r>
              <w:rPr>
                <w:sz w:val="20"/>
                <w:lang w:val="en"/>
              </w:rPr>
              <w:t>Janine Hall</w:t>
            </w:r>
          </w:p>
        </w:tc>
        <w:tc>
          <w:tcPr>
            <w:tcW w:w="1417" w:type="dxa"/>
          </w:tcPr>
          <w:p w14:paraId="51AF4A4A" w14:textId="77777777" w:rsidR="00983861" w:rsidRDefault="002C76B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15/10/2022</w:t>
            </w:r>
          </w:p>
        </w:tc>
        <w:tc>
          <w:tcPr>
            <w:tcW w:w="1842" w:type="dxa"/>
          </w:tcPr>
          <w:p w14:paraId="51AF4A4B" w14:textId="77777777" w:rsidR="00983861" w:rsidRPr="00ED271C" w:rsidRDefault="002C76B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Staff</w:t>
            </w:r>
          </w:p>
        </w:tc>
        <w:tc>
          <w:tcPr>
            <w:tcW w:w="10207" w:type="dxa"/>
          </w:tcPr>
          <w:p w14:paraId="51AF4A4C" w14:textId="77777777" w:rsidR="00983861" w:rsidRDefault="002C76B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Employed by FFG as support coordinator</w:t>
            </w:r>
          </w:p>
          <w:p w14:paraId="51AF4A4D" w14:textId="77777777" w:rsidR="002C76B4" w:rsidRDefault="002C76B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being instructed by Vida to manipulate participants to attend $7,500 NYE cruise</w:t>
            </w:r>
          </w:p>
          <w:p w14:paraId="51AF4A4E" w14:textId="77777777" w:rsidR="002C76B4" w:rsidRDefault="002C76B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being instructed to log hours and claim for support coordination, even when participant didn’t answer calls</w:t>
            </w:r>
          </w:p>
          <w:p w14:paraId="51AF4A4F" w14:textId="77777777" w:rsidR="00FB1964" w:rsidRPr="00ED271C" w:rsidRDefault="002C76B4" w:rsidP="00FB1964">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w:t>
            </w:r>
            <w:r w:rsidR="00FB1964">
              <w:rPr>
                <w:sz w:val="20"/>
              </w:rPr>
              <w:t xml:space="preserve"> of specific fraudulent claims, including large STA invoices for services not delivered</w:t>
            </w:r>
          </w:p>
        </w:tc>
        <w:tc>
          <w:tcPr>
            <w:tcW w:w="3969" w:type="dxa"/>
          </w:tcPr>
          <w:p w14:paraId="51AF4A50" w14:textId="77777777" w:rsidR="00983861" w:rsidRPr="004043E4" w:rsidRDefault="00FB1964" w:rsidP="00FB196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 Vida Reid</w:t>
            </w:r>
          </w:p>
        </w:tc>
        <w:tc>
          <w:tcPr>
            <w:tcW w:w="2976" w:type="dxa"/>
          </w:tcPr>
          <w:p w14:paraId="51AF4A51"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A5B"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53" w14:textId="77777777" w:rsidR="00983861" w:rsidRPr="001324B6" w:rsidRDefault="00FB1964" w:rsidP="0050537B">
            <w:pPr>
              <w:spacing w:before="40" w:after="40"/>
              <w:rPr>
                <w:sz w:val="20"/>
                <w:lang w:val="en"/>
              </w:rPr>
            </w:pPr>
            <w:r>
              <w:rPr>
                <w:sz w:val="20"/>
                <w:lang w:val="en"/>
              </w:rPr>
              <w:t>Jerusha Jetoh</w:t>
            </w:r>
          </w:p>
        </w:tc>
        <w:tc>
          <w:tcPr>
            <w:tcW w:w="1417" w:type="dxa"/>
          </w:tcPr>
          <w:p w14:paraId="51AF4A54" w14:textId="77777777" w:rsidR="00983861" w:rsidRDefault="00FB196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13/10/2022</w:t>
            </w:r>
          </w:p>
        </w:tc>
        <w:tc>
          <w:tcPr>
            <w:tcW w:w="1842" w:type="dxa"/>
          </w:tcPr>
          <w:p w14:paraId="51AF4A55" w14:textId="77777777" w:rsidR="00983861" w:rsidRPr="00ED271C" w:rsidRDefault="00FB196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Guardian</w:t>
            </w:r>
          </w:p>
        </w:tc>
        <w:tc>
          <w:tcPr>
            <w:tcW w:w="10207" w:type="dxa"/>
          </w:tcPr>
          <w:p w14:paraId="51AF4A56" w14:textId="77777777" w:rsidR="00983861" w:rsidRDefault="00FB196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Mother of Levi </w:t>
            </w:r>
            <w:proofErr w:type="spellStart"/>
            <w:r>
              <w:rPr>
                <w:sz w:val="20"/>
              </w:rPr>
              <w:t>Jetoh</w:t>
            </w:r>
            <w:proofErr w:type="spellEnd"/>
            <w:r>
              <w:rPr>
                <w:sz w:val="20"/>
              </w:rPr>
              <w:t xml:space="preserve"> who is </w:t>
            </w:r>
            <w:proofErr w:type="gramStart"/>
            <w:r>
              <w:rPr>
                <w:sz w:val="20"/>
              </w:rPr>
              <w:t>an</w:t>
            </w:r>
            <w:proofErr w:type="gramEnd"/>
            <w:r>
              <w:rPr>
                <w:sz w:val="20"/>
              </w:rPr>
              <w:t xml:space="preserve"> NDIS participant</w:t>
            </w:r>
          </w:p>
          <w:p w14:paraId="51AF4A57" w14:textId="77777777" w:rsidR="00FB1964" w:rsidRDefault="00FB196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Executed service agreement with FFG</w:t>
            </w:r>
          </w:p>
          <w:p w14:paraId="51AF4A58" w14:textId="77777777" w:rsidR="00FB1964" w:rsidRPr="00ED271C" w:rsidRDefault="00FB196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claims for services not provided as well as use of their signature with approval</w:t>
            </w:r>
          </w:p>
        </w:tc>
        <w:tc>
          <w:tcPr>
            <w:tcW w:w="3969" w:type="dxa"/>
          </w:tcPr>
          <w:p w14:paraId="51AF4A59" w14:textId="77777777" w:rsidR="00983861" w:rsidRPr="004043E4" w:rsidRDefault="00FB1964"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 - FFG</w:t>
            </w:r>
          </w:p>
        </w:tc>
        <w:tc>
          <w:tcPr>
            <w:tcW w:w="2976" w:type="dxa"/>
          </w:tcPr>
          <w:p w14:paraId="51AF4A5A"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A68"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5C" w14:textId="77777777" w:rsidR="00983861" w:rsidRPr="001324B6" w:rsidRDefault="00FB1964" w:rsidP="0050537B">
            <w:pPr>
              <w:spacing w:before="40" w:after="40"/>
              <w:rPr>
                <w:sz w:val="20"/>
                <w:lang w:val="en"/>
              </w:rPr>
            </w:pPr>
            <w:r>
              <w:rPr>
                <w:sz w:val="20"/>
                <w:lang w:val="en"/>
              </w:rPr>
              <w:t>Jessica Smith</w:t>
            </w:r>
          </w:p>
        </w:tc>
        <w:tc>
          <w:tcPr>
            <w:tcW w:w="1417" w:type="dxa"/>
          </w:tcPr>
          <w:p w14:paraId="51AF4A5D" w14:textId="77777777" w:rsidR="00983861" w:rsidRDefault="00FB196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14/10/2022</w:t>
            </w:r>
          </w:p>
        </w:tc>
        <w:tc>
          <w:tcPr>
            <w:tcW w:w="1842" w:type="dxa"/>
          </w:tcPr>
          <w:p w14:paraId="51AF4A5E" w14:textId="77777777" w:rsidR="00983861" w:rsidRPr="00ED271C" w:rsidRDefault="00060D41"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Guardian</w:t>
            </w:r>
          </w:p>
        </w:tc>
        <w:tc>
          <w:tcPr>
            <w:tcW w:w="10207" w:type="dxa"/>
          </w:tcPr>
          <w:p w14:paraId="51AF4A5F" w14:textId="77777777" w:rsidR="00983861" w:rsidRDefault="00060D4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Mother of Charlie Harrison, </w:t>
            </w:r>
            <w:proofErr w:type="gramStart"/>
            <w:r>
              <w:rPr>
                <w:sz w:val="20"/>
              </w:rPr>
              <w:t>an</w:t>
            </w:r>
            <w:proofErr w:type="gramEnd"/>
            <w:r>
              <w:rPr>
                <w:sz w:val="20"/>
              </w:rPr>
              <w:t xml:space="preserve"> NDIS participant</w:t>
            </w:r>
          </w:p>
          <w:p w14:paraId="51AF4A60" w14:textId="77777777" w:rsidR="00060D41" w:rsidRDefault="00060D4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Executed service agreement with FFG</w:t>
            </w:r>
          </w:p>
          <w:p w14:paraId="51AF4A61" w14:textId="77777777" w:rsidR="00060D41" w:rsidRDefault="00060D4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Raised concerns with Blake at FFG </w:t>
            </w:r>
            <w:proofErr w:type="spellStart"/>
            <w:r>
              <w:rPr>
                <w:sz w:val="20"/>
              </w:rPr>
              <w:t>re claims</w:t>
            </w:r>
            <w:proofErr w:type="spellEnd"/>
            <w:r>
              <w:rPr>
                <w:sz w:val="20"/>
              </w:rPr>
              <w:t xml:space="preserve"> by the Hive for which she had not heard of. Concerns were never actioned</w:t>
            </w:r>
          </w:p>
          <w:p w14:paraId="51AF4A62" w14:textId="77777777" w:rsidR="00060D41" w:rsidRDefault="00060D4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lastRenderedPageBreak/>
              <w:t>Claims made against plan by Infinity Living Options for STA assistance respite. She states she has never heard of Infinity Living Options</w:t>
            </w:r>
          </w:p>
          <w:p w14:paraId="51AF4A63" w14:textId="77777777" w:rsidR="00350FB0" w:rsidRPr="00ED271C" w:rsidRDefault="00350FB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claims by FFG for services not provided or authorised</w:t>
            </w:r>
          </w:p>
        </w:tc>
        <w:tc>
          <w:tcPr>
            <w:tcW w:w="3969" w:type="dxa"/>
          </w:tcPr>
          <w:p w14:paraId="51AF4A64" w14:textId="77777777" w:rsidR="00983861" w:rsidRDefault="00350FB0"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lastRenderedPageBreak/>
              <w:t>Fraud – FFG, Infinity Living</w:t>
            </w:r>
          </w:p>
          <w:p w14:paraId="51AF4A65" w14:textId="77777777" w:rsidR="00350FB0" w:rsidRDefault="00350FB0"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Complaints – B Sadler, FFG</w:t>
            </w:r>
          </w:p>
          <w:p w14:paraId="51AF4A66" w14:textId="77777777" w:rsidR="00350FB0" w:rsidRPr="004043E4" w:rsidRDefault="00350FB0"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CoI</w:t>
            </w:r>
            <w:proofErr w:type="spellEnd"/>
            <w:r>
              <w:rPr>
                <w:sz w:val="20"/>
              </w:rPr>
              <w:t xml:space="preserve"> - FFG</w:t>
            </w:r>
          </w:p>
        </w:tc>
        <w:tc>
          <w:tcPr>
            <w:tcW w:w="2976" w:type="dxa"/>
          </w:tcPr>
          <w:p w14:paraId="51AF4A67"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A71"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69" w14:textId="77777777" w:rsidR="00983861" w:rsidRPr="001324B6" w:rsidRDefault="009212B6" w:rsidP="0050537B">
            <w:pPr>
              <w:spacing w:before="40" w:after="40"/>
              <w:rPr>
                <w:sz w:val="20"/>
                <w:lang w:val="en"/>
              </w:rPr>
            </w:pPr>
            <w:r>
              <w:rPr>
                <w:sz w:val="20"/>
                <w:lang w:val="en"/>
              </w:rPr>
              <w:t>Jonathan Shapeira</w:t>
            </w:r>
          </w:p>
        </w:tc>
        <w:tc>
          <w:tcPr>
            <w:tcW w:w="1417" w:type="dxa"/>
          </w:tcPr>
          <w:p w14:paraId="51AF4A6A" w14:textId="77777777" w:rsidR="00983861" w:rsidRDefault="009212B6"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12/10/2022</w:t>
            </w:r>
          </w:p>
        </w:tc>
        <w:tc>
          <w:tcPr>
            <w:tcW w:w="1842" w:type="dxa"/>
          </w:tcPr>
          <w:p w14:paraId="51AF4A6B" w14:textId="77777777" w:rsidR="00983861" w:rsidRPr="00ED271C" w:rsidRDefault="009212B6"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Participant</w:t>
            </w:r>
          </w:p>
        </w:tc>
        <w:tc>
          <w:tcPr>
            <w:tcW w:w="10207" w:type="dxa"/>
          </w:tcPr>
          <w:p w14:paraId="51AF4A6C" w14:textId="77777777" w:rsidR="00983861" w:rsidRDefault="009212B6"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NDIA number 431201599</w:t>
            </w:r>
          </w:p>
          <w:p w14:paraId="51AF4A6D" w14:textId="77777777" w:rsidR="009212B6" w:rsidRDefault="009212B6"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Executed service agreements with FFG and Hybrid Hive</w:t>
            </w:r>
          </w:p>
          <w:p w14:paraId="51AF4A6E" w14:textId="77777777" w:rsidR="009212B6" w:rsidRPr="009212B6" w:rsidRDefault="009212B6" w:rsidP="009212B6">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Dealt with Simon Reid at Hybrid Hive</w:t>
            </w:r>
          </w:p>
        </w:tc>
        <w:tc>
          <w:tcPr>
            <w:tcW w:w="3969" w:type="dxa"/>
          </w:tcPr>
          <w:p w14:paraId="51AF4A6F" w14:textId="77777777" w:rsidR="00983861" w:rsidRPr="004043E4" w:rsidRDefault="009212B6"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Control of Hybrid Hive – Simon Reid</w:t>
            </w:r>
          </w:p>
        </w:tc>
        <w:tc>
          <w:tcPr>
            <w:tcW w:w="2976" w:type="dxa"/>
          </w:tcPr>
          <w:p w14:paraId="51AF4A70"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A7A"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72" w14:textId="77777777" w:rsidR="00983861" w:rsidRPr="001324B6" w:rsidRDefault="009212B6" w:rsidP="0050537B">
            <w:pPr>
              <w:spacing w:before="40" w:after="40"/>
              <w:rPr>
                <w:sz w:val="20"/>
                <w:lang w:val="en"/>
              </w:rPr>
            </w:pPr>
            <w:r>
              <w:rPr>
                <w:sz w:val="20"/>
                <w:lang w:val="en"/>
              </w:rPr>
              <w:t>Joy Pickering</w:t>
            </w:r>
          </w:p>
        </w:tc>
        <w:tc>
          <w:tcPr>
            <w:tcW w:w="1417" w:type="dxa"/>
          </w:tcPr>
          <w:p w14:paraId="51AF4A73" w14:textId="77777777" w:rsidR="00983861" w:rsidRDefault="009212B6"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13/10/2022</w:t>
            </w:r>
          </w:p>
        </w:tc>
        <w:tc>
          <w:tcPr>
            <w:tcW w:w="1842" w:type="dxa"/>
          </w:tcPr>
          <w:p w14:paraId="51AF4A74" w14:textId="77777777" w:rsidR="00983861" w:rsidRPr="00ED271C" w:rsidRDefault="00267AA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Nominee</w:t>
            </w:r>
          </w:p>
        </w:tc>
        <w:tc>
          <w:tcPr>
            <w:tcW w:w="10207" w:type="dxa"/>
          </w:tcPr>
          <w:p w14:paraId="51AF4A75" w14:textId="77777777" w:rsidR="00983861" w:rsidRDefault="00267AA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Mother of Bejamin Davies, NDIS participant – acquired brain injury</w:t>
            </w:r>
          </w:p>
          <w:p w14:paraId="51AF4A76" w14:textId="77777777" w:rsidR="00267AA4" w:rsidRDefault="00267AA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Executed service agreement with FFG</w:t>
            </w:r>
          </w:p>
          <w:p w14:paraId="51AF4A77" w14:textId="77777777" w:rsidR="00267AA4" w:rsidRPr="00ED271C" w:rsidRDefault="00267AA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fraud by FFG</w:t>
            </w:r>
          </w:p>
        </w:tc>
        <w:tc>
          <w:tcPr>
            <w:tcW w:w="3969" w:type="dxa"/>
          </w:tcPr>
          <w:p w14:paraId="51AF4A78" w14:textId="77777777" w:rsidR="00983861" w:rsidRPr="004043E4" w:rsidRDefault="00267AA4"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w:t>
            </w:r>
          </w:p>
        </w:tc>
        <w:tc>
          <w:tcPr>
            <w:tcW w:w="2976" w:type="dxa"/>
          </w:tcPr>
          <w:p w14:paraId="51AF4A79"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A84"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7B" w14:textId="77777777" w:rsidR="00983861" w:rsidRPr="001324B6" w:rsidRDefault="00267AA4" w:rsidP="0050537B">
            <w:pPr>
              <w:spacing w:before="40" w:after="40"/>
              <w:rPr>
                <w:sz w:val="20"/>
                <w:lang w:val="en"/>
              </w:rPr>
            </w:pPr>
            <w:r>
              <w:rPr>
                <w:sz w:val="20"/>
                <w:lang w:val="en"/>
              </w:rPr>
              <w:t>Karen Marasigan</w:t>
            </w:r>
          </w:p>
        </w:tc>
        <w:tc>
          <w:tcPr>
            <w:tcW w:w="1417" w:type="dxa"/>
          </w:tcPr>
          <w:p w14:paraId="51AF4A7C" w14:textId="77777777" w:rsidR="00983861" w:rsidRDefault="00267AA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17/10/2022</w:t>
            </w:r>
          </w:p>
        </w:tc>
        <w:tc>
          <w:tcPr>
            <w:tcW w:w="1842" w:type="dxa"/>
          </w:tcPr>
          <w:p w14:paraId="51AF4A7D" w14:textId="77777777" w:rsidR="00983861" w:rsidRPr="00ED271C" w:rsidRDefault="00267AA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Staff</w:t>
            </w:r>
          </w:p>
        </w:tc>
        <w:tc>
          <w:tcPr>
            <w:tcW w:w="10207" w:type="dxa"/>
          </w:tcPr>
          <w:p w14:paraId="51AF4A7E" w14:textId="77777777" w:rsidR="00983861" w:rsidRDefault="00267AA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Head of Compliance for </w:t>
            </w:r>
            <w:proofErr w:type="spellStart"/>
            <w:r>
              <w:rPr>
                <w:sz w:val="20"/>
              </w:rPr>
              <w:t>Zettai</w:t>
            </w:r>
            <w:proofErr w:type="spellEnd"/>
            <w:r>
              <w:rPr>
                <w:sz w:val="20"/>
              </w:rPr>
              <w:t xml:space="preserve"> P/L</w:t>
            </w:r>
          </w:p>
          <w:p w14:paraId="51AF4A7F" w14:textId="29B2FFD4" w:rsidR="00267AA4" w:rsidRDefault="00267AA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w:t>
            </w:r>
            <w:r w:rsidR="00F17FD7">
              <w:rPr>
                <w:sz w:val="20"/>
              </w:rPr>
              <w:t xml:space="preserve"> alleged</w:t>
            </w:r>
            <w:r>
              <w:rPr>
                <w:sz w:val="20"/>
              </w:rPr>
              <w:t xml:space="preserve"> incompetence by FFG and Hybrid Hive in invoicing correctly</w:t>
            </w:r>
          </w:p>
          <w:p w14:paraId="51AF4A80" w14:textId="77777777" w:rsidR="00267AA4" w:rsidRPr="00ED271C" w:rsidRDefault="00267AA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claim activity for FFG and Hybrid</w:t>
            </w:r>
          </w:p>
        </w:tc>
        <w:tc>
          <w:tcPr>
            <w:tcW w:w="3969" w:type="dxa"/>
          </w:tcPr>
          <w:p w14:paraId="51AF4A81" w14:textId="77777777" w:rsidR="00983861" w:rsidRDefault="00267AA4"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 – FFG and Hybrid</w:t>
            </w:r>
          </w:p>
          <w:p w14:paraId="51AF4A82" w14:textId="77777777" w:rsidR="00267AA4" w:rsidRPr="004043E4" w:rsidRDefault="00267AA4"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Competency – FFH and Hybrid</w:t>
            </w:r>
          </w:p>
        </w:tc>
        <w:tc>
          <w:tcPr>
            <w:tcW w:w="2976" w:type="dxa"/>
          </w:tcPr>
          <w:p w14:paraId="51AF4A83"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A8E"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85" w14:textId="77777777" w:rsidR="00983861" w:rsidRPr="001324B6" w:rsidRDefault="00267AA4" w:rsidP="00267AA4">
            <w:pPr>
              <w:spacing w:before="40" w:after="40"/>
              <w:rPr>
                <w:sz w:val="20"/>
                <w:lang w:val="en"/>
              </w:rPr>
            </w:pPr>
            <w:r>
              <w:rPr>
                <w:sz w:val="20"/>
                <w:lang w:val="en"/>
              </w:rPr>
              <w:t>Leah Norman</w:t>
            </w:r>
          </w:p>
        </w:tc>
        <w:tc>
          <w:tcPr>
            <w:tcW w:w="1417" w:type="dxa"/>
          </w:tcPr>
          <w:p w14:paraId="51AF4A86" w14:textId="77777777" w:rsidR="00983861" w:rsidRDefault="00267AA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11/10/2022</w:t>
            </w:r>
          </w:p>
        </w:tc>
        <w:tc>
          <w:tcPr>
            <w:tcW w:w="1842" w:type="dxa"/>
          </w:tcPr>
          <w:p w14:paraId="51AF4A87" w14:textId="77777777" w:rsidR="00983861" w:rsidRPr="00ED271C" w:rsidRDefault="00267AA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Staff</w:t>
            </w:r>
          </w:p>
        </w:tc>
        <w:tc>
          <w:tcPr>
            <w:tcW w:w="10207" w:type="dxa"/>
          </w:tcPr>
          <w:p w14:paraId="51AF4A88" w14:textId="77777777" w:rsidR="00983861" w:rsidRDefault="00267AA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Support Coordinator for FFG</w:t>
            </w:r>
          </w:p>
          <w:p w14:paraId="51AF4A89" w14:textId="77777777" w:rsidR="00267AA4" w:rsidRDefault="00267AA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coercion to overclaim for support coordination, claiming for services not delivered and claim funds from exhausted plans</w:t>
            </w:r>
          </w:p>
          <w:p w14:paraId="51AF4A8A" w14:textId="77777777" w:rsidR="00267AA4" w:rsidRPr="00ED271C" w:rsidRDefault="00267AA4" w:rsidP="00267AA4">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Evidence if moving participants to PMA’s that Vida ‘didn’t have an issue with’ </w:t>
            </w:r>
          </w:p>
        </w:tc>
        <w:tc>
          <w:tcPr>
            <w:tcW w:w="3969" w:type="dxa"/>
          </w:tcPr>
          <w:p w14:paraId="51AF4A8B" w14:textId="77777777" w:rsidR="00983861" w:rsidRDefault="00267AA4"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 Vida Reid</w:t>
            </w:r>
          </w:p>
          <w:p w14:paraId="51AF4A8C" w14:textId="77777777" w:rsidR="00267AA4" w:rsidRPr="004043E4" w:rsidRDefault="00267AA4"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Choice and control – Vida Reid</w:t>
            </w:r>
          </w:p>
        </w:tc>
        <w:tc>
          <w:tcPr>
            <w:tcW w:w="2976" w:type="dxa"/>
          </w:tcPr>
          <w:p w14:paraId="51AF4A8D"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A98"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8F" w14:textId="77777777" w:rsidR="00983861" w:rsidRPr="001324B6" w:rsidRDefault="00267AA4" w:rsidP="0050537B">
            <w:pPr>
              <w:spacing w:before="40" w:after="40"/>
              <w:rPr>
                <w:sz w:val="20"/>
                <w:lang w:val="en"/>
              </w:rPr>
            </w:pPr>
            <w:r>
              <w:rPr>
                <w:sz w:val="20"/>
                <w:lang w:val="en"/>
              </w:rPr>
              <w:t>Lisa Mulock</w:t>
            </w:r>
          </w:p>
        </w:tc>
        <w:tc>
          <w:tcPr>
            <w:tcW w:w="1417" w:type="dxa"/>
          </w:tcPr>
          <w:p w14:paraId="51AF4A90" w14:textId="77777777" w:rsidR="00983861" w:rsidRDefault="00267AA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17/10/2022</w:t>
            </w:r>
          </w:p>
        </w:tc>
        <w:tc>
          <w:tcPr>
            <w:tcW w:w="1842" w:type="dxa"/>
          </w:tcPr>
          <w:p w14:paraId="51AF4A91" w14:textId="77777777" w:rsidR="00983861" w:rsidRPr="00ED271C" w:rsidRDefault="00121063"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Nominee</w:t>
            </w:r>
          </w:p>
        </w:tc>
        <w:tc>
          <w:tcPr>
            <w:tcW w:w="10207" w:type="dxa"/>
          </w:tcPr>
          <w:p w14:paraId="51AF4A92" w14:textId="77777777" w:rsidR="00983861" w:rsidRDefault="00121063"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Mother of NDIS participant Bekki Mulock</w:t>
            </w:r>
          </w:p>
          <w:p w14:paraId="51AF4A93" w14:textId="77777777" w:rsidR="00121063" w:rsidRDefault="00121063"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Executed service agreement with FFG</w:t>
            </w:r>
          </w:p>
          <w:p w14:paraId="51AF4A94" w14:textId="77777777" w:rsidR="00121063" w:rsidRDefault="00121063"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Evidence of Honey Nguyen representing that an $800 </w:t>
            </w:r>
            <w:proofErr w:type="gramStart"/>
            <w:r>
              <w:rPr>
                <w:sz w:val="20"/>
              </w:rPr>
              <w:t>valentines</w:t>
            </w:r>
            <w:proofErr w:type="gramEnd"/>
            <w:r>
              <w:rPr>
                <w:sz w:val="20"/>
              </w:rPr>
              <w:t xml:space="preserve"> day cruise would come out of her plan</w:t>
            </w:r>
          </w:p>
          <w:p w14:paraId="51AF4A95" w14:textId="77777777" w:rsidR="00121063" w:rsidRPr="00ED271C" w:rsidRDefault="00121063"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services claimed but not delivered</w:t>
            </w:r>
          </w:p>
        </w:tc>
        <w:tc>
          <w:tcPr>
            <w:tcW w:w="3969" w:type="dxa"/>
          </w:tcPr>
          <w:p w14:paraId="51AF4A96" w14:textId="77777777" w:rsidR="00983861" w:rsidRPr="004043E4" w:rsidRDefault="00121063"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 - FFG</w:t>
            </w:r>
          </w:p>
        </w:tc>
        <w:tc>
          <w:tcPr>
            <w:tcW w:w="2976" w:type="dxa"/>
          </w:tcPr>
          <w:p w14:paraId="51AF4A97"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AA5"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99" w14:textId="77777777" w:rsidR="00983861" w:rsidRPr="001324B6" w:rsidRDefault="00121063" w:rsidP="0050537B">
            <w:pPr>
              <w:spacing w:before="40" w:after="40"/>
              <w:rPr>
                <w:sz w:val="20"/>
                <w:lang w:val="en"/>
              </w:rPr>
            </w:pPr>
            <w:r>
              <w:rPr>
                <w:sz w:val="20"/>
                <w:lang w:val="en"/>
              </w:rPr>
              <w:t>Liz Odi</w:t>
            </w:r>
          </w:p>
        </w:tc>
        <w:tc>
          <w:tcPr>
            <w:tcW w:w="1417" w:type="dxa"/>
          </w:tcPr>
          <w:p w14:paraId="51AF4A9A" w14:textId="77777777" w:rsidR="00983861" w:rsidRDefault="00121063"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11/10/2022</w:t>
            </w:r>
          </w:p>
        </w:tc>
        <w:tc>
          <w:tcPr>
            <w:tcW w:w="1842" w:type="dxa"/>
          </w:tcPr>
          <w:p w14:paraId="51AF4A9B" w14:textId="77777777" w:rsidR="00983861" w:rsidRPr="00ED271C" w:rsidRDefault="004B3B70"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r w:rsidR="003E1B9B">
              <w:rPr>
                <w:sz w:val="20"/>
              </w:rPr>
              <w:t xml:space="preserve"> / Guardian</w:t>
            </w:r>
          </w:p>
        </w:tc>
        <w:tc>
          <w:tcPr>
            <w:tcW w:w="10207" w:type="dxa"/>
          </w:tcPr>
          <w:p w14:paraId="51AF4A9C" w14:textId="77777777" w:rsidR="00983861" w:rsidRDefault="004B3B7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NDIA number 431064473, diagnosed with osteo arthritis</w:t>
            </w:r>
          </w:p>
          <w:p w14:paraId="51AF4A9D" w14:textId="77777777" w:rsidR="004B3B70" w:rsidRDefault="003E1B9B"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Guardian and nominee of Georgios </w:t>
            </w:r>
            <w:proofErr w:type="spellStart"/>
            <w:r>
              <w:rPr>
                <w:sz w:val="20"/>
              </w:rPr>
              <w:t>Taraganis</w:t>
            </w:r>
            <w:proofErr w:type="spellEnd"/>
          </w:p>
          <w:p w14:paraId="51AF4A9E" w14:textId="77777777" w:rsidR="003E1B9B" w:rsidRDefault="003E1B9B"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Executed service agreement with FFG for Georgios</w:t>
            </w:r>
          </w:p>
          <w:p w14:paraId="51AF4A9F" w14:textId="77777777" w:rsidR="003E1B9B" w:rsidRDefault="003E1B9B"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Moved into accommodation owned by Vida Reid</w:t>
            </w:r>
          </w:p>
          <w:p w14:paraId="51AF4AA0" w14:textId="77777777" w:rsidR="003E1B9B" w:rsidRDefault="003E1B9B"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claiming for services not provided/overcharging</w:t>
            </w:r>
          </w:p>
          <w:p w14:paraId="51AF4AA1" w14:textId="77777777" w:rsidR="003E1B9B" w:rsidRPr="00ED271C" w:rsidRDefault="003E1B9B"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threats if invoices are not paid</w:t>
            </w:r>
          </w:p>
        </w:tc>
        <w:tc>
          <w:tcPr>
            <w:tcW w:w="3969" w:type="dxa"/>
          </w:tcPr>
          <w:p w14:paraId="51AF4AA2" w14:textId="77777777" w:rsidR="00983861" w:rsidRDefault="003E1B9B"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w:t>
            </w:r>
          </w:p>
          <w:p w14:paraId="51AF4AA3" w14:textId="77777777" w:rsidR="003E1B9B" w:rsidRPr="004043E4" w:rsidRDefault="003E1B9B"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Integrity – Vida Reid</w:t>
            </w:r>
          </w:p>
        </w:tc>
        <w:tc>
          <w:tcPr>
            <w:tcW w:w="2976" w:type="dxa"/>
          </w:tcPr>
          <w:p w14:paraId="51AF4AA4"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AB0"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A6" w14:textId="77777777" w:rsidR="00983861" w:rsidRPr="001324B6" w:rsidRDefault="005E4D7F" w:rsidP="0050537B">
            <w:pPr>
              <w:spacing w:before="40" w:after="40"/>
              <w:rPr>
                <w:sz w:val="20"/>
                <w:lang w:val="en"/>
              </w:rPr>
            </w:pPr>
            <w:r>
              <w:rPr>
                <w:sz w:val="20"/>
                <w:lang w:val="en"/>
              </w:rPr>
              <w:t>Marish Cimafranca</w:t>
            </w:r>
          </w:p>
        </w:tc>
        <w:tc>
          <w:tcPr>
            <w:tcW w:w="1417" w:type="dxa"/>
          </w:tcPr>
          <w:p w14:paraId="51AF4AA7" w14:textId="77777777" w:rsidR="00983861" w:rsidRDefault="005E4D7F"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14/10/2022</w:t>
            </w:r>
          </w:p>
        </w:tc>
        <w:tc>
          <w:tcPr>
            <w:tcW w:w="1842" w:type="dxa"/>
          </w:tcPr>
          <w:p w14:paraId="51AF4AA8" w14:textId="77777777" w:rsidR="00983861" w:rsidRPr="00ED271C" w:rsidRDefault="005E4D7F"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Guardian</w:t>
            </w:r>
          </w:p>
        </w:tc>
        <w:tc>
          <w:tcPr>
            <w:tcW w:w="10207" w:type="dxa"/>
          </w:tcPr>
          <w:p w14:paraId="51AF4AA9" w14:textId="0338CE11" w:rsidR="00983861" w:rsidRDefault="00F17FD7"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Primary carer o</w:t>
            </w:r>
            <w:r w:rsidR="005E4D7F">
              <w:rPr>
                <w:sz w:val="20"/>
              </w:rPr>
              <w:t xml:space="preserve">f daughter Miah Williams, </w:t>
            </w:r>
            <w:proofErr w:type="gramStart"/>
            <w:r w:rsidR="005E4D7F">
              <w:rPr>
                <w:sz w:val="20"/>
              </w:rPr>
              <w:t>an</w:t>
            </w:r>
            <w:proofErr w:type="gramEnd"/>
            <w:r w:rsidR="005E4D7F">
              <w:rPr>
                <w:sz w:val="20"/>
              </w:rPr>
              <w:t xml:space="preserve"> NDIS participant</w:t>
            </w:r>
          </w:p>
          <w:p w14:paraId="51AF4AAA" w14:textId="77777777" w:rsidR="005E4D7F" w:rsidRDefault="005E4D7F"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Executed service agreement </w:t>
            </w:r>
            <w:r w:rsidR="000A0F30">
              <w:rPr>
                <w:sz w:val="20"/>
              </w:rPr>
              <w:t>with</w:t>
            </w:r>
            <w:r>
              <w:rPr>
                <w:sz w:val="20"/>
              </w:rPr>
              <w:t xml:space="preserve"> FFG</w:t>
            </w:r>
          </w:p>
          <w:p w14:paraId="51AF4AAB" w14:textId="77777777" w:rsidR="005E4D7F" w:rsidRDefault="005E4D7F"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Evidence of </w:t>
            </w:r>
            <w:r w:rsidR="000A0F30">
              <w:rPr>
                <w:sz w:val="20"/>
              </w:rPr>
              <w:t>over claiming</w:t>
            </w:r>
            <w:r>
              <w:rPr>
                <w:sz w:val="20"/>
              </w:rPr>
              <w:t xml:space="preserve"> and for services not delivered</w:t>
            </w:r>
          </w:p>
          <w:p w14:paraId="51AF4AAC" w14:textId="77777777" w:rsidR="005E4D7F" w:rsidRPr="000A0F30" w:rsidRDefault="005E4D7F" w:rsidP="000A0F3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complaints made and no response from FFG. When raised with Vida, explanation was that staff had left FFG</w:t>
            </w:r>
          </w:p>
        </w:tc>
        <w:tc>
          <w:tcPr>
            <w:tcW w:w="3969" w:type="dxa"/>
          </w:tcPr>
          <w:p w14:paraId="51AF4AAD" w14:textId="77777777" w:rsidR="00983861" w:rsidRDefault="000A0F30"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 – FFG</w:t>
            </w:r>
          </w:p>
          <w:p w14:paraId="51AF4AAE" w14:textId="77777777" w:rsidR="000A0F30" w:rsidRPr="004043E4" w:rsidRDefault="000A0F30"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Complaints - FFG</w:t>
            </w:r>
          </w:p>
        </w:tc>
        <w:tc>
          <w:tcPr>
            <w:tcW w:w="2976" w:type="dxa"/>
          </w:tcPr>
          <w:p w14:paraId="51AF4AAF"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983861" w14:paraId="51AF4ABF"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B1" w14:textId="77777777" w:rsidR="00983861" w:rsidRPr="001324B6" w:rsidRDefault="000A0F30" w:rsidP="0050537B">
            <w:pPr>
              <w:spacing w:before="40" w:after="40"/>
              <w:rPr>
                <w:sz w:val="20"/>
                <w:lang w:val="en"/>
              </w:rPr>
            </w:pPr>
            <w:r>
              <w:rPr>
                <w:sz w:val="20"/>
                <w:lang w:val="en"/>
              </w:rPr>
              <w:t>Marisha Lombard</w:t>
            </w:r>
          </w:p>
        </w:tc>
        <w:tc>
          <w:tcPr>
            <w:tcW w:w="1417" w:type="dxa"/>
          </w:tcPr>
          <w:p w14:paraId="51AF4AB2" w14:textId="77777777" w:rsidR="00983861" w:rsidRDefault="000A0F30"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20/10/2022</w:t>
            </w:r>
          </w:p>
        </w:tc>
        <w:tc>
          <w:tcPr>
            <w:tcW w:w="1842" w:type="dxa"/>
          </w:tcPr>
          <w:p w14:paraId="51AF4AB3" w14:textId="77777777" w:rsidR="00983861" w:rsidRPr="00ED271C" w:rsidRDefault="000A0F30"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p>
        </w:tc>
        <w:tc>
          <w:tcPr>
            <w:tcW w:w="10207" w:type="dxa"/>
          </w:tcPr>
          <w:p w14:paraId="51AF4AB4" w14:textId="77777777" w:rsidR="00983861" w:rsidRDefault="000A0F3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NDIA number 431429651 – diagnosed with rheumatoid arthritis, major depression and general anxiety disorder</w:t>
            </w:r>
          </w:p>
          <w:p w14:paraId="51AF4AB5" w14:textId="77777777" w:rsidR="000A0F30" w:rsidRDefault="000A0F3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Vida organising for her to manage her supports on her behalf</w:t>
            </w:r>
          </w:p>
          <w:p w14:paraId="51AF4AB6" w14:textId="77777777" w:rsidR="000A0F30" w:rsidRDefault="000A0F3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Signed agreement with FFG</w:t>
            </w:r>
          </w:p>
          <w:p w14:paraId="51AF4AB7" w14:textId="77777777" w:rsidR="000A0F30" w:rsidRDefault="000A0F3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She is unsure of who her support coordinator was meant to be</w:t>
            </w:r>
          </w:p>
          <w:p w14:paraId="51AF4AB8" w14:textId="77777777" w:rsidR="000A0F30" w:rsidRDefault="000A0F30"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being charged for NYE cruise she didn’t attend due to COVID-19</w:t>
            </w:r>
          </w:p>
          <w:p w14:paraId="51AF4AB9" w14:textId="77777777" w:rsidR="000A0F30" w:rsidRDefault="000A0F30" w:rsidP="000A0F3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Representations made by Vida to change PMA as current were ‘limiting choice and control’ by not paying invoices</w:t>
            </w:r>
          </w:p>
          <w:p w14:paraId="51AF4ABA" w14:textId="77777777" w:rsidR="000A0F30" w:rsidRDefault="000A0F30" w:rsidP="000A0F3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claims made for services not provided</w:t>
            </w:r>
          </w:p>
          <w:p w14:paraId="51AF4ABB" w14:textId="77777777" w:rsidR="000A0F30" w:rsidRPr="00ED271C" w:rsidRDefault="000A0F30" w:rsidP="000A0F3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Ceased services from FFG in September 2022</w:t>
            </w:r>
          </w:p>
        </w:tc>
        <w:tc>
          <w:tcPr>
            <w:tcW w:w="3969" w:type="dxa"/>
          </w:tcPr>
          <w:p w14:paraId="51AF4ABC" w14:textId="77777777" w:rsidR="00983861" w:rsidRDefault="000A0F30"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Independence and informed choice – Vida Reid</w:t>
            </w:r>
          </w:p>
          <w:p w14:paraId="51AF4ABD" w14:textId="77777777" w:rsidR="000A0F30" w:rsidRPr="004043E4" w:rsidRDefault="000A0F30" w:rsidP="00120927">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w:t>
            </w:r>
          </w:p>
        </w:tc>
        <w:tc>
          <w:tcPr>
            <w:tcW w:w="2976" w:type="dxa"/>
          </w:tcPr>
          <w:p w14:paraId="51AF4ABE" w14:textId="77777777" w:rsidR="00983861" w:rsidRPr="00983861" w:rsidRDefault="00983861"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983861" w14:paraId="51AF4AD1"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C0" w14:textId="77777777" w:rsidR="00983861" w:rsidRPr="001324B6" w:rsidRDefault="000A0F30" w:rsidP="0050537B">
            <w:pPr>
              <w:spacing w:before="40" w:after="40"/>
              <w:rPr>
                <w:sz w:val="20"/>
                <w:lang w:val="en"/>
              </w:rPr>
            </w:pPr>
            <w:r>
              <w:rPr>
                <w:sz w:val="20"/>
                <w:lang w:val="en"/>
              </w:rPr>
              <w:t>Meghan Goodwin</w:t>
            </w:r>
          </w:p>
        </w:tc>
        <w:tc>
          <w:tcPr>
            <w:tcW w:w="1417" w:type="dxa"/>
          </w:tcPr>
          <w:p w14:paraId="51AF4AC1" w14:textId="77777777" w:rsidR="00983861" w:rsidRDefault="000A0F30"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12/10/2022</w:t>
            </w:r>
          </w:p>
        </w:tc>
        <w:tc>
          <w:tcPr>
            <w:tcW w:w="1842" w:type="dxa"/>
          </w:tcPr>
          <w:p w14:paraId="51AF4AC2" w14:textId="77777777" w:rsidR="00983861" w:rsidRPr="00ED271C" w:rsidRDefault="000A0F30"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Participant</w:t>
            </w:r>
          </w:p>
        </w:tc>
        <w:tc>
          <w:tcPr>
            <w:tcW w:w="10207" w:type="dxa"/>
          </w:tcPr>
          <w:p w14:paraId="51AF4AC3" w14:textId="77777777" w:rsidR="00983861" w:rsidRDefault="000A0F30"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NDIA number 431576199 – diagnosed with ADHD and EUPD. </w:t>
            </w:r>
          </w:p>
          <w:p w14:paraId="51AF4AC4" w14:textId="77777777" w:rsidR="000A0F30" w:rsidRDefault="000A0F30"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Executed service agreement with FFG</w:t>
            </w:r>
          </w:p>
          <w:p w14:paraId="51AF4AC5" w14:textId="77777777" w:rsidR="000A0F30" w:rsidRDefault="000A0F30"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that a consent form is not signed by him</w:t>
            </w:r>
          </w:p>
          <w:p w14:paraId="51AF4AC6" w14:textId="77777777" w:rsidR="000A0F30" w:rsidRDefault="000A0F30"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Lived in house owned by Hybrid or FFG at Safety Bay, house attached a Hybrid office</w:t>
            </w:r>
          </w:p>
          <w:p w14:paraId="51AF4AC7" w14:textId="77777777" w:rsidR="000A0F30" w:rsidRDefault="000A0F30"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environmental restrictive practice by removing knives in the house</w:t>
            </w:r>
          </w:p>
          <w:p w14:paraId="51AF4AC8" w14:textId="77777777" w:rsidR="00410794" w:rsidRDefault="0041079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security guard naked in the house</w:t>
            </w:r>
          </w:p>
          <w:p w14:paraId="51AF4AC9" w14:textId="77777777" w:rsidR="00410794" w:rsidRDefault="0041079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lastRenderedPageBreak/>
              <w:t xml:space="preserve">Evidence of photos of her on </w:t>
            </w:r>
            <w:proofErr w:type="spellStart"/>
            <w:r>
              <w:rPr>
                <w:sz w:val="20"/>
              </w:rPr>
              <w:t>facebook</w:t>
            </w:r>
            <w:proofErr w:type="spellEnd"/>
            <w:r>
              <w:rPr>
                <w:sz w:val="20"/>
              </w:rPr>
              <w:t xml:space="preserve"> alleging she was in cooking group which she has never heard of and without her permission. This led to her self-harming. </w:t>
            </w:r>
          </w:p>
          <w:p w14:paraId="51AF4ACA" w14:textId="77777777" w:rsidR="00410794" w:rsidRDefault="0041079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States she feels that Vida Reid was controlling her life and decisions. </w:t>
            </w:r>
          </w:p>
          <w:p w14:paraId="51AF4ACB" w14:textId="77777777" w:rsidR="00410794" w:rsidRPr="00ED271C" w:rsidRDefault="0041079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claims for services not provided</w:t>
            </w:r>
          </w:p>
        </w:tc>
        <w:tc>
          <w:tcPr>
            <w:tcW w:w="3969" w:type="dxa"/>
          </w:tcPr>
          <w:p w14:paraId="51AF4ACC" w14:textId="77777777" w:rsidR="00983861" w:rsidRPr="00410794" w:rsidRDefault="00410794"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410794">
              <w:rPr>
                <w:sz w:val="20"/>
              </w:rPr>
              <w:lastRenderedPageBreak/>
              <w:t>Fraud – FFG</w:t>
            </w:r>
          </w:p>
          <w:p w14:paraId="51AF4ACD" w14:textId="77777777" w:rsidR="00410794" w:rsidRPr="00410794" w:rsidRDefault="00410794"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410794">
              <w:rPr>
                <w:sz w:val="20"/>
              </w:rPr>
              <w:t>Independence and informed choice – Vida Reid</w:t>
            </w:r>
          </w:p>
          <w:p w14:paraId="51AF4ACE" w14:textId="77777777" w:rsidR="00410794" w:rsidRPr="00410794" w:rsidRDefault="00410794"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410794">
              <w:rPr>
                <w:sz w:val="20"/>
              </w:rPr>
              <w:t>Restrictive practices – FFG</w:t>
            </w:r>
          </w:p>
          <w:p w14:paraId="51AF4ACF" w14:textId="77777777" w:rsidR="00410794" w:rsidRPr="00983861" w:rsidRDefault="00410794" w:rsidP="0012092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b/>
                <w:sz w:val="20"/>
              </w:rPr>
            </w:pPr>
            <w:r w:rsidRPr="00410794">
              <w:rPr>
                <w:sz w:val="20"/>
              </w:rPr>
              <w:t>Privacy - FFG</w:t>
            </w:r>
          </w:p>
        </w:tc>
        <w:tc>
          <w:tcPr>
            <w:tcW w:w="2976" w:type="dxa"/>
          </w:tcPr>
          <w:p w14:paraId="51AF4AD0" w14:textId="77777777" w:rsidR="00983861" w:rsidRPr="00983861" w:rsidRDefault="00983861"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410794" w14:paraId="51AF4ADC"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D2" w14:textId="77777777" w:rsidR="00410794" w:rsidRDefault="00410794" w:rsidP="0050537B">
            <w:pPr>
              <w:spacing w:before="40" w:after="40"/>
              <w:rPr>
                <w:sz w:val="20"/>
                <w:lang w:val="en"/>
              </w:rPr>
            </w:pPr>
            <w:r>
              <w:rPr>
                <w:sz w:val="20"/>
                <w:lang w:val="en"/>
              </w:rPr>
              <w:t>Merina Craig</w:t>
            </w:r>
          </w:p>
        </w:tc>
        <w:tc>
          <w:tcPr>
            <w:tcW w:w="1417" w:type="dxa"/>
          </w:tcPr>
          <w:p w14:paraId="51AF4AD3" w14:textId="77777777" w:rsidR="00410794" w:rsidRDefault="0041079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14/10/2022</w:t>
            </w:r>
          </w:p>
        </w:tc>
        <w:tc>
          <w:tcPr>
            <w:tcW w:w="1842" w:type="dxa"/>
          </w:tcPr>
          <w:p w14:paraId="51AF4AD4" w14:textId="77777777" w:rsidR="00410794" w:rsidRDefault="00410794"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Nominee</w:t>
            </w:r>
          </w:p>
        </w:tc>
        <w:tc>
          <w:tcPr>
            <w:tcW w:w="10207" w:type="dxa"/>
          </w:tcPr>
          <w:p w14:paraId="51AF4AD5" w14:textId="77777777" w:rsidR="00410794" w:rsidRDefault="0041079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Nominee of daughter, Janine Craig, </w:t>
            </w:r>
            <w:proofErr w:type="gramStart"/>
            <w:r>
              <w:rPr>
                <w:sz w:val="20"/>
              </w:rPr>
              <w:t>an</w:t>
            </w:r>
            <w:proofErr w:type="gramEnd"/>
            <w:r>
              <w:rPr>
                <w:sz w:val="20"/>
              </w:rPr>
              <w:t xml:space="preserve"> NDIS participant</w:t>
            </w:r>
          </w:p>
          <w:p w14:paraId="51AF4AD6" w14:textId="77777777" w:rsidR="00410794" w:rsidRDefault="0041079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FFG provided Support Coordination through ‘Alex’</w:t>
            </w:r>
          </w:p>
          <w:p w14:paraId="51AF4AD7" w14:textId="77777777" w:rsidR="00410794" w:rsidRDefault="0041079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Vida Reid and Alex stated they would manage her invoices and supports. </w:t>
            </w:r>
          </w:p>
          <w:p w14:paraId="51AF4AD8" w14:textId="77777777" w:rsidR="00410794" w:rsidRDefault="0041079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States she has never heard of Hybrid which had claimed for over $70,000</w:t>
            </w:r>
          </w:p>
          <w:p w14:paraId="51AF4AD9" w14:textId="77777777" w:rsidR="00410794" w:rsidRDefault="0041079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claims for services not provided</w:t>
            </w:r>
          </w:p>
        </w:tc>
        <w:tc>
          <w:tcPr>
            <w:tcW w:w="3969" w:type="dxa"/>
          </w:tcPr>
          <w:p w14:paraId="51AF4ADA" w14:textId="77777777" w:rsidR="00410794" w:rsidRPr="00410794" w:rsidRDefault="00410794"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 and Hybrid</w:t>
            </w:r>
          </w:p>
        </w:tc>
        <w:tc>
          <w:tcPr>
            <w:tcW w:w="2976" w:type="dxa"/>
          </w:tcPr>
          <w:p w14:paraId="51AF4ADB" w14:textId="77777777" w:rsidR="00410794" w:rsidRPr="00983861" w:rsidRDefault="00410794"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410794" w14:paraId="51AF4AE6"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DD" w14:textId="77777777" w:rsidR="00410794" w:rsidRDefault="00410794" w:rsidP="0050537B">
            <w:pPr>
              <w:spacing w:before="40" w:after="40"/>
              <w:rPr>
                <w:sz w:val="20"/>
                <w:lang w:val="en"/>
              </w:rPr>
            </w:pPr>
            <w:proofErr w:type="spellStart"/>
            <w:r>
              <w:rPr>
                <w:sz w:val="20"/>
                <w:lang w:val="en"/>
              </w:rPr>
              <w:t>Monbo</w:t>
            </w:r>
            <w:proofErr w:type="spellEnd"/>
            <w:r>
              <w:rPr>
                <w:sz w:val="20"/>
                <w:lang w:val="en"/>
              </w:rPr>
              <w:t xml:space="preserve"> </w:t>
            </w:r>
            <w:proofErr w:type="spellStart"/>
            <w:r>
              <w:rPr>
                <w:sz w:val="20"/>
                <w:lang w:val="en"/>
              </w:rPr>
              <w:t>Jetoh</w:t>
            </w:r>
            <w:proofErr w:type="spellEnd"/>
          </w:p>
        </w:tc>
        <w:tc>
          <w:tcPr>
            <w:tcW w:w="1417" w:type="dxa"/>
          </w:tcPr>
          <w:p w14:paraId="51AF4ADE" w14:textId="77777777" w:rsidR="00410794" w:rsidRDefault="0041079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13/10/2022</w:t>
            </w:r>
          </w:p>
        </w:tc>
        <w:tc>
          <w:tcPr>
            <w:tcW w:w="1842" w:type="dxa"/>
          </w:tcPr>
          <w:p w14:paraId="51AF4ADF" w14:textId="77777777" w:rsidR="00410794" w:rsidRDefault="00410794"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Nominee</w:t>
            </w:r>
          </w:p>
        </w:tc>
        <w:tc>
          <w:tcPr>
            <w:tcW w:w="10207" w:type="dxa"/>
          </w:tcPr>
          <w:p w14:paraId="51AF4AE0" w14:textId="77777777" w:rsidR="00410794" w:rsidRDefault="0041079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Nominee for Levi </w:t>
            </w:r>
            <w:proofErr w:type="spellStart"/>
            <w:r>
              <w:rPr>
                <w:sz w:val="20"/>
              </w:rPr>
              <w:t>Jetoh</w:t>
            </w:r>
            <w:proofErr w:type="spellEnd"/>
          </w:p>
          <w:p w14:paraId="51AF4AE1" w14:textId="77777777" w:rsidR="00410794" w:rsidRDefault="00410794"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Electronically signed service agreement with FFG</w:t>
            </w:r>
          </w:p>
          <w:p w14:paraId="51AF4AE2" w14:textId="77777777" w:rsidR="00410794" w:rsidRDefault="0067511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his signature being placed on documents without his permission</w:t>
            </w:r>
          </w:p>
          <w:p w14:paraId="51AF4AE3" w14:textId="77777777" w:rsidR="0067511C" w:rsidRDefault="0067511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Evidence of claims for services not delivered. When questioned, Vida Reid said it was due to a new girl and blamed Terri who was not present. </w:t>
            </w:r>
          </w:p>
        </w:tc>
        <w:tc>
          <w:tcPr>
            <w:tcW w:w="3969" w:type="dxa"/>
          </w:tcPr>
          <w:p w14:paraId="51AF4AE4" w14:textId="77777777" w:rsidR="0067511C" w:rsidRPr="0067511C" w:rsidRDefault="0067511C" w:rsidP="0067511C">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 – FFG</w:t>
            </w:r>
          </w:p>
        </w:tc>
        <w:tc>
          <w:tcPr>
            <w:tcW w:w="2976" w:type="dxa"/>
          </w:tcPr>
          <w:p w14:paraId="51AF4AE5" w14:textId="77777777" w:rsidR="00410794" w:rsidRPr="00983861" w:rsidRDefault="00410794"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410794" w14:paraId="51AF4AF0"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E7" w14:textId="77777777" w:rsidR="00410794" w:rsidRDefault="0067511C" w:rsidP="0050537B">
            <w:pPr>
              <w:spacing w:before="40" w:after="40"/>
              <w:rPr>
                <w:sz w:val="20"/>
                <w:lang w:val="en"/>
              </w:rPr>
            </w:pPr>
            <w:r>
              <w:rPr>
                <w:sz w:val="20"/>
                <w:lang w:val="en"/>
              </w:rPr>
              <w:t>Paul Gilbert</w:t>
            </w:r>
          </w:p>
        </w:tc>
        <w:tc>
          <w:tcPr>
            <w:tcW w:w="1417" w:type="dxa"/>
          </w:tcPr>
          <w:p w14:paraId="51AF4AE8" w14:textId="77777777" w:rsidR="00410794" w:rsidRDefault="0067511C"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13/10/2022</w:t>
            </w:r>
          </w:p>
        </w:tc>
        <w:tc>
          <w:tcPr>
            <w:tcW w:w="1842" w:type="dxa"/>
          </w:tcPr>
          <w:p w14:paraId="51AF4AE9" w14:textId="77777777" w:rsidR="00410794" w:rsidRDefault="0067511C"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p>
        </w:tc>
        <w:tc>
          <w:tcPr>
            <w:tcW w:w="10207" w:type="dxa"/>
          </w:tcPr>
          <w:p w14:paraId="51AF4AEA" w14:textId="77777777" w:rsidR="00410794" w:rsidRDefault="0067511C"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NDIS participant – diagnosed with autism</w:t>
            </w:r>
          </w:p>
          <w:p w14:paraId="51AF4AEB" w14:textId="77777777" w:rsidR="0067511C" w:rsidRDefault="0067511C"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claims for services not delivered</w:t>
            </w:r>
          </w:p>
          <w:p w14:paraId="51AF4AEC" w14:textId="77777777" w:rsidR="0067511C" w:rsidRDefault="0067511C"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complaints made with no response from FFG or Vida</w:t>
            </w:r>
          </w:p>
        </w:tc>
        <w:tc>
          <w:tcPr>
            <w:tcW w:w="3969" w:type="dxa"/>
          </w:tcPr>
          <w:p w14:paraId="51AF4AED" w14:textId="77777777" w:rsidR="00410794" w:rsidRDefault="0067511C"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Complaints – FFG</w:t>
            </w:r>
          </w:p>
          <w:p w14:paraId="51AF4AEE" w14:textId="77777777" w:rsidR="0067511C" w:rsidRDefault="0067511C"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 Hybrid</w:t>
            </w:r>
          </w:p>
        </w:tc>
        <w:tc>
          <w:tcPr>
            <w:tcW w:w="2976" w:type="dxa"/>
          </w:tcPr>
          <w:p w14:paraId="51AF4AEF" w14:textId="77777777" w:rsidR="00410794" w:rsidRPr="00983861" w:rsidRDefault="00410794"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410794" w14:paraId="51AF4AF7"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AF1" w14:textId="77777777" w:rsidR="00410794" w:rsidRDefault="0067511C" w:rsidP="0050537B">
            <w:pPr>
              <w:spacing w:before="40" w:after="40"/>
              <w:rPr>
                <w:sz w:val="20"/>
                <w:lang w:val="en"/>
              </w:rPr>
            </w:pPr>
            <w:r>
              <w:rPr>
                <w:sz w:val="20"/>
                <w:lang w:val="en"/>
              </w:rPr>
              <w:t>Pieter Rousouw</w:t>
            </w:r>
          </w:p>
        </w:tc>
        <w:tc>
          <w:tcPr>
            <w:tcW w:w="1417" w:type="dxa"/>
          </w:tcPr>
          <w:p w14:paraId="51AF4AF2" w14:textId="77777777" w:rsidR="00410794" w:rsidRDefault="0067511C"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11/10/2022</w:t>
            </w:r>
          </w:p>
        </w:tc>
        <w:tc>
          <w:tcPr>
            <w:tcW w:w="1842" w:type="dxa"/>
          </w:tcPr>
          <w:p w14:paraId="51AF4AF3" w14:textId="77777777" w:rsidR="00410794" w:rsidRDefault="0067511C"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Staff</w:t>
            </w:r>
          </w:p>
        </w:tc>
        <w:tc>
          <w:tcPr>
            <w:tcW w:w="10207" w:type="dxa"/>
          </w:tcPr>
          <w:p w14:paraId="51AF4AF4" w14:textId="77777777" w:rsidR="0067511C" w:rsidRPr="0067511C" w:rsidRDefault="0067511C" w:rsidP="0067511C">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Was director of Infinity Living </w:t>
            </w:r>
            <w:r w:rsidR="00CD3704">
              <w:rPr>
                <w:sz w:val="20"/>
              </w:rPr>
              <w:t>Options</w:t>
            </w:r>
            <w:r>
              <w:rPr>
                <w:sz w:val="20"/>
              </w:rPr>
              <w:t xml:space="preserve"> and advised he wouldn’t need to do anything</w:t>
            </w:r>
          </w:p>
        </w:tc>
        <w:tc>
          <w:tcPr>
            <w:tcW w:w="3969" w:type="dxa"/>
          </w:tcPr>
          <w:p w14:paraId="51AF4AF5" w14:textId="77777777" w:rsidR="00410794" w:rsidRPr="0067511C" w:rsidRDefault="00410794" w:rsidP="0067511C">
            <w:pPr>
              <w:spacing w:before="40" w:after="40"/>
              <w:cnfStyle w:val="000000000000" w:firstRow="0" w:lastRow="0" w:firstColumn="0" w:lastColumn="0" w:oddVBand="0" w:evenVBand="0" w:oddHBand="0" w:evenHBand="0" w:firstRowFirstColumn="0" w:firstRowLastColumn="0" w:lastRowFirstColumn="0" w:lastRowLastColumn="0"/>
              <w:rPr>
                <w:sz w:val="20"/>
              </w:rPr>
            </w:pPr>
          </w:p>
        </w:tc>
        <w:tc>
          <w:tcPr>
            <w:tcW w:w="2976" w:type="dxa"/>
          </w:tcPr>
          <w:p w14:paraId="51AF4AF6" w14:textId="77777777" w:rsidR="00410794" w:rsidRPr="00983861" w:rsidRDefault="00410794"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410794" w14:paraId="51AF4B04"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AF8" w14:textId="77777777" w:rsidR="00410794" w:rsidRDefault="005A273E" w:rsidP="0050537B">
            <w:pPr>
              <w:spacing w:before="40" w:after="40"/>
              <w:rPr>
                <w:sz w:val="20"/>
                <w:lang w:val="en"/>
              </w:rPr>
            </w:pPr>
            <w:r>
              <w:rPr>
                <w:sz w:val="20"/>
                <w:lang w:val="en"/>
              </w:rPr>
              <w:t>Rh</w:t>
            </w:r>
            <w:r w:rsidR="0067511C">
              <w:rPr>
                <w:sz w:val="20"/>
                <w:lang w:val="en"/>
              </w:rPr>
              <w:t>iannon Teague</w:t>
            </w:r>
          </w:p>
        </w:tc>
        <w:tc>
          <w:tcPr>
            <w:tcW w:w="1417" w:type="dxa"/>
          </w:tcPr>
          <w:p w14:paraId="51AF4AF9" w14:textId="77777777" w:rsidR="00410794" w:rsidRDefault="0067511C"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11/10/2022</w:t>
            </w:r>
          </w:p>
        </w:tc>
        <w:tc>
          <w:tcPr>
            <w:tcW w:w="1842" w:type="dxa"/>
          </w:tcPr>
          <w:p w14:paraId="51AF4AFA" w14:textId="77777777" w:rsidR="00410794" w:rsidRDefault="00023921"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Nominee</w:t>
            </w:r>
          </w:p>
        </w:tc>
        <w:tc>
          <w:tcPr>
            <w:tcW w:w="10207" w:type="dxa"/>
          </w:tcPr>
          <w:p w14:paraId="51AF4AFB" w14:textId="77777777" w:rsidR="00410794" w:rsidRDefault="0002392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Mother of Max Teague, </w:t>
            </w:r>
            <w:proofErr w:type="gramStart"/>
            <w:r>
              <w:rPr>
                <w:sz w:val="20"/>
              </w:rPr>
              <w:t>an</w:t>
            </w:r>
            <w:proofErr w:type="gramEnd"/>
            <w:r>
              <w:rPr>
                <w:sz w:val="20"/>
              </w:rPr>
              <w:t xml:space="preserve"> NDIS participant, diagnosed with autism</w:t>
            </w:r>
          </w:p>
          <w:p w14:paraId="51AF4AFC" w14:textId="77777777" w:rsidR="00023921" w:rsidRDefault="0002392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Agreed for ‘behaviour therapy’; through FFG</w:t>
            </w:r>
          </w:p>
          <w:p w14:paraId="51AF4AFD" w14:textId="77777777" w:rsidR="00023921" w:rsidRDefault="0002392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claims for services that were not delivered</w:t>
            </w:r>
          </w:p>
          <w:p w14:paraId="51AF4AFE" w14:textId="77777777" w:rsidR="00023921" w:rsidRDefault="0002392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Engagement with Vida who instructed her to pay invoices and that she would assist in having Max’s plan reviewed and funds increased (wouldn’t happen until she paid invoices). </w:t>
            </w:r>
          </w:p>
          <w:p w14:paraId="51AF4AFF" w14:textId="77777777" w:rsidR="00023921" w:rsidRDefault="00023921"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Felt bullied and that Vida explained that she was important and nothing could happen to her</w:t>
            </w:r>
          </w:p>
        </w:tc>
        <w:tc>
          <w:tcPr>
            <w:tcW w:w="3969" w:type="dxa"/>
          </w:tcPr>
          <w:p w14:paraId="51AF4B00" w14:textId="77777777" w:rsidR="00410794" w:rsidRDefault="00DB27B0"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w:t>
            </w:r>
          </w:p>
          <w:p w14:paraId="51AF4B01" w14:textId="77777777" w:rsidR="00DB27B0" w:rsidRDefault="00DB27B0"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Integrity/honesty – Vida Reid</w:t>
            </w:r>
          </w:p>
          <w:p w14:paraId="51AF4B02" w14:textId="77777777" w:rsidR="00DB27B0" w:rsidRDefault="00DB27B0"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Coercion – Vida Reid</w:t>
            </w:r>
          </w:p>
        </w:tc>
        <w:tc>
          <w:tcPr>
            <w:tcW w:w="2976" w:type="dxa"/>
          </w:tcPr>
          <w:p w14:paraId="51AF4B03" w14:textId="77777777" w:rsidR="00410794" w:rsidRPr="00983861" w:rsidRDefault="00410794"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410794" w14:paraId="51AF4B12"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B05" w14:textId="77777777" w:rsidR="00410794" w:rsidRDefault="005A273E" w:rsidP="0050537B">
            <w:pPr>
              <w:spacing w:before="40" w:after="40"/>
              <w:rPr>
                <w:sz w:val="20"/>
                <w:lang w:val="en"/>
              </w:rPr>
            </w:pPr>
            <w:r>
              <w:rPr>
                <w:sz w:val="20"/>
                <w:lang w:val="en"/>
              </w:rPr>
              <w:t>Sarah-Jane Clulow</w:t>
            </w:r>
          </w:p>
        </w:tc>
        <w:tc>
          <w:tcPr>
            <w:tcW w:w="1417" w:type="dxa"/>
          </w:tcPr>
          <w:p w14:paraId="51AF4B06" w14:textId="77777777" w:rsidR="00410794" w:rsidRDefault="005A273E"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11/10/2022</w:t>
            </w:r>
          </w:p>
        </w:tc>
        <w:tc>
          <w:tcPr>
            <w:tcW w:w="1842" w:type="dxa"/>
          </w:tcPr>
          <w:p w14:paraId="51AF4B07" w14:textId="77777777" w:rsidR="00410794" w:rsidRDefault="005A273E"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Participant</w:t>
            </w:r>
          </w:p>
        </w:tc>
        <w:tc>
          <w:tcPr>
            <w:tcW w:w="10207" w:type="dxa"/>
          </w:tcPr>
          <w:p w14:paraId="51AF4B08" w14:textId="77777777" w:rsidR="00410794" w:rsidRDefault="005A273E"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NDIA number 430838840</w:t>
            </w:r>
          </w:p>
          <w:p w14:paraId="51AF4B09" w14:textId="77777777" w:rsidR="005A273E" w:rsidRDefault="005A273E"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Received support coordination and psychology from FFG and Hybrid</w:t>
            </w:r>
          </w:p>
          <w:p w14:paraId="51AF4B0A" w14:textId="77777777" w:rsidR="005A273E" w:rsidRDefault="005A273E"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Vida questioning her capacity to review and approve invoices herself</w:t>
            </w:r>
          </w:p>
          <w:p w14:paraId="51AF4B0B" w14:textId="77777777" w:rsidR="005A273E" w:rsidRDefault="005A273E"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claims for services not provided</w:t>
            </w:r>
          </w:p>
          <w:p w14:paraId="51AF4B0C" w14:textId="77777777" w:rsidR="005A273E" w:rsidRDefault="005A273E"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Evidence of Vida asking her to complete a fake COVID certificate to attend a cruise that was ‘for people like her </w:t>
            </w:r>
            <w:proofErr w:type="spellStart"/>
            <w:r>
              <w:rPr>
                <w:sz w:val="20"/>
              </w:rPr>
              <w:t>wgo</w:t>
            </w:r>
            <w:proofErr w:type="spellEnd"/>
            <w:r>
              <w:rPr>
                <w:sz w:val="20"/>
              </w:rPr>
              <w:t xml:space="preserve"> had medical reasons for not being vaccinated yet’</w:t>
            </w:r>
          </w:p>
          <w:p w14:paraId="51AF4B0D" w14:textId="77777777" w:rsidR="005A273E" w:rsidRDefault="005A273E"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Unvaccinated staff providing supports during COVID pandemic</w:t>
            </w:r>
          </w:p>
          <w:p w14:paraId="51AF4B0E" w14:textId="77777777" w:rsidR="005A273E" w:rsidRDefault="005A273E"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Vida told her that Alex tried to kill himself because of her</w:t>
            </w:r>
          </w:p>
          <w:p w14:paraId="51AF4B0F" w14:textId="77777777" w:rsidR="005A273E" w:rsidRDefault="005A273E" w:rsidP="005A273E">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Vida has threatened to for Simon to make her disappear and to go to Mark McGowan to have her funding removed and she would have to pay everything back</w:t>
            </w:r>
          </w:p>
        </w:tc>
        <w:tc>
          <w:tcPr>
            <w:tcW w:w="3969" w:type="dxa"/>
          </w:tcPr>
          <w:p w14:paraId="51AF4B10" w14:textId="77777777" w:rsidR="00410794" w:rsidRDefault="005A273E" w:rsidP="00410794">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 – FFG, Hybrid</w:t>
            </w:r>
          </w:p>
        </w:tc>
        <w:tc>
          <w:tcPr>
            <w:tcW w:w="2976" w:type="dxa"/>
          </w:tcPr>
          <w:p w14:paraId="51AF4B11" w14:textId="08FC445E" w:rsidR="00410794" w:rsidRPr="00F17FD7" w:rsidRDefault="00F17FD7" w:rsidP="00F17FD7">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sidRPr="00F17FD7">
              <w:rPr>
                <w:sz w:val="20"/>
              </w:rPr>
              <w:t>Concerns of wellbeing</w:t>
            </w:r>
          </w:p>
        </w:tc>
      </w:tr>
      <w:tr w:rsidR="00410794" w14:paraId="51AF4B1F"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B13" w14:textId="77777777" w:rsidR="00410794" w:rsidRDefault="005A273E" w:rsidP="0050537B">
            <w:pPr>
              <w:spacing w:before="40" w:after="40"/>
              <w:rPr>
                <w:sz w:val="20"/>
                <w:lang w:val="en"/>
              </w:rPr>
            </w:pPr>
            <w:r>
              <w:rPr>
                <w:sz w:val="20"/>
                <w:lang w:val="en"/>
              </w:rPr>
              <w:t>Sarah-Jane Hammond</w:t>
            </w:r>
          </w:p>
        </w:tc>
        <w:tc>
          <w:tcPr>
            <w:tcW w:w="1417" w:type="dxa"/>
          </w:tcPr>
          <w:p w14:paraId="51AF4B14" w14:textId="77777777" w:rsidR="00410794" w:rsidRDefault="005A273E"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18/10/2022</w:t>
            </w:r>
          </w:p>
        </w:tc>
        <w:tc>
          <w:tcPr>
            <w:tcW w:w="1842" w:type="dxa"/>
          </w:tcPr>
          <w:p w14:paraId="51AF4B15" w14:textId="77777777" w:rsidR="00410794" w:rsidRDefault="005A273E"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p>
        </w:tc>
        <w:tc>
          <w:tcPr>
            <w:tcW w:w="10207" w:type="dxa"/>
          </w:tcPr>
          <w:p w14:paraId="51AF4B16" w14:textId="77777777" w:rsidR="00410794" w:rsidRDefault="005A273E"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Diagnosed with autism</w:t>
            </w:r>
          </w:p>
          <w:p w14:paraId="51AF4B17" w14:textId="77777777" w:rsidR="005A273E" w:rsidRDefault="00CD370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Electronically signed service agreement with FFG</w:t>
            </w:r>
          </w:p>
          <w:p w14:paraId="51AF4B18" w14:textId="77777777" w:rsidR="00CD3704" w:rsidRDefault="00CD370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Evidence of being required to pay a </w:t>
            </w:r>
            <w:proofErr w:type="gramStart"/>
            <w:r>
              <w:rPr>
                <w:sz w:val="20"/>
              </w:rPr>
              <w:t>4000 cancellation</w:t>
            </w:r>
            <w:proofErr w:type="gramEnd"/>
            <w:r>
              <w:rPr>
                <w:sz w:val="20"/>
              </w:rPr>
              <w:t xml:space="preserve"> fee to leave FFG that was reduced to $553 upon questioning it</w:t>
            </w:r>
          </w:p>
          <w:p w14:paraId="51AF4B19" w14:textId="77777777" w:rsidR="00CD3704" w:rsidRDefault="00CD370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complaints raised with Alex Bowers that were not responded to</w:t>
            </w:r>
          </w:p>
          <w:p w14:paraId="51AF4B1A" w14:textId="77777777" w:rsidR="00CD3704" w:rsidRDefault="00CD3704"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claims for services not provided</w:t>
            </w:r>
          </w:p>
        </w:tc>
        <w:tc>
          <w:tcPr>
            <w:tcW w:w="3969" w:type="dxa"/>
          </w:tcPr>
          <w:p w14:paraId="51AF4B1B" w14:textId="77777777" w:rsidR="00410794" w:rsidRDefault="00CD3704"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w:t>
            </w:r>
          </w:p>
          <w:p w14:paraId="51AF4B1C" w14:textId="77777777" w:rsidR="00CD3704" w:rsidRDefault="00CD3704"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Complaints – FFG</w:t>
            </w:r>
          </w:p>
          <w:p w14:paraId="51AF4B1D" w14:textId="77777777" w:rsidR="00CD3704" w:rsidRDefault="00CD3704"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Integrity and honesty – Alex</w:t>
            </w:r>
            <w:r w:rsidR="00576AD1">
              <w:rPr>
                <w:sz w:val="20"/>
              </w:rPr>
              <w:t xml:space="preserve"> Bowers, FFG</w:t>
            </w:r>
          </w:p>
        </w:tc>
        <w:tc>
          <w:tcPr>
            <w:tcW w:w="2976" w:type="dxa"/>
          </w:tcPr>
          <w:p w14:paraId="51AF4B1E" w14:textId="77777777" w:rsidR="00410794" w:rsidRPr="00983861" w:rsidRDefault="00410794"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r w:rsidR="00410794" w14:paraId="51AF4B2F" w14:textId="77777777" w:rsidTr="00807D6C">
        <w:tc>
          <w:tcPr>
            <w:cnfStyle w:val="001000000000" w:firstRow="0" w:lastRow="0" w:firstColumn="1" w:lastColumn="0" w:oddVBand="0" w:evenVBand="0" w:oddHBand="0" w:evenHBand="0" w:firstRowFirstColumn="0" w:firstRowLastColumn="0" w:lastRowFirstColumn="0" w:lastRowLastColumn="0"/>
            <w:tcW w:w="1555" w:type="dxa"/>
          </w:tcPr>
          <w:p w14:paraId="51AF4B20" w14:textId="77777777" w:rsidR="00410794" w:rsidRDefault="00576AD1" w:rsidP="0050537B">
            <w:pPr>
              <w:spacing w:before="40" w:after="40"/>
              <w:rPr>
                <w:sz w:val="20"/>
                <w:lang w:val="en"/>
              </w:rPr>
            </w:pPr>
            <w:r>
              <w:rPr>
                <w:sz w:val="20"/>
                <w:lang w:val="en"/>
              </w:rPr>
              <w:t>Terri Roberts</w:t>
            </w:r>
          </w:p>
        </w:tc>
        <w:tc>
          <w:tcPr>
            <w:tcW w:w="1417" w:type="dxa"/>
          </w:tcPr>
          <w:p w14:paraId="51AF4B21" w14:textId="77777777" w:rsidR="00410794" w:rsidRDefault="00576AD1"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11/10/2022</w:t>
            </w:r>
          </w:p>
        </w:tc>
        <w:tc>
          <w:tcPr>
            <w:tcW w:w="1842" w:type="dxa"/>
          </w:tcPr>
          <w:p w14:paraId="51AF4B22" w14:textId="77777777" w:rsidR="00410794" w:rsidRDefault="00576AD1" w:rsidP="0050537B">
            <w:pPr>
              <w:spacing w:before="40" w:after="40"/>
              <w:cnfStyle w:val="000000000000" w:firstRow="0" w:lastRow="0" w:firstColumn="0" w:lastColumn="0" w:oddVBand="0" w:evenVBand="0" w:oddHBand="0" w:evenHBand="0" w:firstRowFirstColumn="0" w:firstRowLastColumn="0" w:lastRowFirstColumn="0" w:lastRowLastColumn="0"/>
              <w:rPr>
                <w:sz w:val="20"/>
              </w:rPr>
            </w:pPr>
            <w:r>
              <w:rPr>
                <w:sz w:val="20"/>
              </w:rPr>
              <w:t>Staff</w:t>
            </w:r>
          </w:p>
        </w:tc>
        <w:tc>
          <w:tcPr>
            <w:tcW w:w="10207" w:type="dxa"/>
          </w:tcPr>
          <w:p w14:paraId="51AF4B23" w14:textId="77777777" w:rsidR="00410794" w:rsidRDefault="005265C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Support coordinator that was employed by FFG</w:t>
            </w:r>
          </w:p>
          <w:p w14:paraId="51AF4B24" w14:textId="77777777" w:rsidR="005265CC" w:rsidRDefault="005265C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applying signatures for participants to new service agreements</w:t>
            </w:r>
          </w:p>
          <w:p w14:paraId="51AF4B25" w14:textId="77777777" w:rsidR="005265CC" w:rsidRDefault="005265C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 xml:space="preserve">Evidence of unsafe service delivery to Levi Kenyon by a recovery coach </w:t>
            </w:r>
          </w:p>
          <w:p w14:paraId="51AF4B26" w14:textId="77777777" w:rsidR="005265CC" w:rsidRDefault="005265C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business practices to engage in fraud</w:t>
            </w:r>
          </w:p>
          <w:p w14:paraId="51AF4B27" w14:textId="77777777" w:rsidR="005265CC" w:rsidRDefault="005265CC" w:rsidP="00546AF0">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Signing up participants to a PMA without their knowledge by Vida copying and pasting their signatures</w:t>
            </w:r>
          </w:p>
          <w:p w14:paraId="51AF4B28" w14:textId="77777777" w:rsidR="005265CC" w:rsidRDefault="005265CC" w:rsidP="005265CC">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drug use by Simon and Vida Reid</w:t>
            </w:r>
          </w:p>
          <w:p w14:paraId="51AF4B29" w14:textId="77777777" w:rsidR="005265CC" w:rsidRDefault="005265CC" w:rsidP="005265CC">
            <w:pPr>
              <w:pStyle w:val="ListParagraph"/>
              <w:numPr>
                <w:ilvl w:val="0"/>
                <w:numId w:val="25"/>
              </w:numPr>
              <w:spacing w:before="40" w:after="40"/>
              <w:ind w:left="467"/>
              <w:cnfStyle w:val="000000000000" w:firstRow="0" w:lastRow="0" w:firstColumn="0" w:lastColumn="0" w:oddVBand="0" w:evenVBand="0" w:oddHBand="0" w:evenHBand="0" w:firstRowFirstColumn="0" w:firstRowLastColumn="0" w:lastRowFirstColumn="0" w:lastRowLastColumn="0"/>
              <w:rPr>
                <w:sz w:val="20"/>
              </w:rPr>
            </w:pPr>
            <w:r>
              <w:rPr>
                <w:sz w:val="20"/>
              </w:rPr>
              <w:t>Evidence of KPI’s to charge plans for 15 hours per day</w:t>
            </w:r>
          </w:p>
        </w:tc>
        <w:tc>
          <w:tcPr>
            <w:tcW w:w="3969" w:type="dxa"/>
          </w:tcPr>
          <w:p w14:paraId="51AF4B2A" w14:textId="77777777" w:rsidR="00410794" w:rsidRDefault="005265CC" w:rsidP="00410794">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Fraud – FFG, Vida Reid</w:t>
            </w:r>
          </w:p>
          <w:p w14:paraId="51AF4B2B" w14:textId="77777777" w:rsidR="005265CC" w:rsidRDefault="005265CC" w:rsidP="00410794">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Competency – Simon Reid</w:t>
            </w:r>
          </w:p>
          <w:p w14:paraId="51AF4B2C" w14:textId="77777777" w:rsidR="005265CC" w:rsidRDefault="005265CC" w:rsidP="00410794">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 xml:space="preserve">Independence and informed choice – FFG </w:t>
            </w:r>
          </w:p>
          <w:p w14:paraId="51AF4B2D" w14:textId="77777777" w:rsidR="005265CC" w:rsidRDefault="005265CC" w:rsidP="00410794">
            <w:pPr>
              <w:pStyle w:val="ListParagraph"/>
              <w:numPr>
                <w:ilvl w:val="0"/>
                <w:numId w:val="12"/>
              </w:numPr>
              <w:spacing w:before="40" w:after="40"/>
              <w:ind w:left="457"/>
              <w:contextualSpacing w:val="0"/>
              <w:cnfStyle w:val="000000000000" w:firstRow="0" w:lastRow="0" w:firstColumn="0" w:lastColumn="0" w:oddVBand="0" w:evenVBand="0" w:oddHBand="0" w:evenHBand="0" w:firstRowFirstColumn="0" w:firstRowLastColumn="0" w:lastRowFirstColumn="0" w:lastRowLastColumn="0"/>
              <w:rPr>
                <w:sz w:val="20"/>
              </w:rPr>
            </w:pPr>
            <w:r>
              <w:rPr>
                <w:sz w:val="20"/>
              </w:rPr>
              <w:t>Suitability – Simon Reid</w:t>
            </w:r>
          </w:p>
        </w:tc>
        <w:tc>
          <w:tcPr>
            <w:tcW w:w="2976" w:type="dxa"/>
          </w:tcPr>
          <w:p w14:paraId="51AF4B2E" w14:textId="77777777" w:rsidR="00410794" w:rsidRPr="00983861" w:rsidRDefault="00410794" w:rsidP="0050537B">
            <w:pPr>
              <w:spacing w:before="40" w:after="40"/>
              <w:cnfStyle w:val="000000000000" w:firstRow="0" w:lastRow="0" w:firstColumn="0" w:lastColumn="0" w:oddVBand="0" w:evenVBand="0" w:oddHBand="0" w:evenHBand="0" w:firstRowFirstColumn="0" w:firstRowLastColumn="0" w:lastRowFirstColumn="0" w:lastRowLastColumn="0"/>
              <w:rPr>
                <w:b/>
                <w:sz w:val="20"/>
              </w:rPr>
            </w:pPr>
          </w:p>
        </w:tc>
      </w:tr>
      <w:tr w:rsidR="00397885" w14:paraId="51AF4B3A" w14:textId="77777777" w:rsidTr="0080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1AF4B30" w14:textId="77777777" w:rsidR="00397885" w:rsidRDefault="00397885" w:rsidP="0050537B">
            <w:pPr>
              <w:spacing w:before="40" w:after="40"/>
              <w:rPr>
                <w:sz w:val="20"/>
                <w:lang w:val="en"/>
              </w:rPr>
            </w:pPr>
            <w:r>
              <w:rPr>
                <w:sz w:val="20"/>
                <w:lang w:val="en"/>
              </w:rPr>
              <w:lastRenderedPageBreak/>
              <w:t>Yvonne Harrison</w:t>
            </w:r>
          </w:p>
        </w:tc>
        <w:tc>
          <w:tcPr>
            <w:tcW w:w="1417" w:type="dxa"/>
          </w:tcPr>
          <w:p w14:paraId="51AF4B31" w14:textId="77777777" w:rsidR="00397885" w:rsidRDefault="00397885"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18/10/2022</w:t>
            </w:r>
          </w:p>
        </w:tc>
        <w:tc>
          <w:tcPr>
            <w:tcW w:w="1842" w:type="dxa"/>
          </w:tcPr>
          <w:p w14:paraId="51AF4B32" w14:textId="77777777" w:rsidR="00397885" w:rsidRDefault="00397885" w:rsidP="0050537B">
            <w:pPr>
              <w:spacing w:before="40" w:after="40"/>
              <w:cnfStyle w:val="000000100000" w:firstRow="0" w:lastRow="0" w:firstColumn="0" w:lastColumn="0" w:oddVBand="0" w:evenVBand="0" w:oddHBand="1" w:evenHBand="0" w:firstRowFirstColumn="0" w:firstRowLastColumn="0" w:lastRowFirstColumn="0" w:lastRowLastColumn="0"/>
              <w:rPr>
                <w:sz w:val="20"/>
              </w:rPr>
            </w:pPr>
            <w:r>
              <w:rPr>
                <w:sz w:val="20"/>
              </w:rPr>
              <w:t>Participant</w:t>
            </w:r>
          </w:p>
        </w:tc>
        <w:tc>
          <w:tcPr>
            <w:tcW w:w="10207" w:type="dxa"/>
          </w:tcPr>
          <w:p w14:paraId="51AF4B33" w14:textId="77777777" w:rsidR="00397885" w:rsidRDefault="0039788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NDIS number 431664181 – diagnosed with bipolar and major depression</w:t>
            </w:r>
          </w:p>
          <w:p w14:paraId="51AF4B34" w14:textId="77777777" w:rsidR="00397885" w:rsidRDefault="0039788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Met with Simon Reid to discuss service needs but never heard from him again</w:t>
            </w:r>
          </w:p>
          <w:p w14:paraId="51AF4B35" w14:textId="77777777" w:rsidR="00397885" w:rsidRDefault="0039788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Received recovery coaching from FFG</w:t>
            </w:r>
          </w:p>
          <w:p w14:paraId="51AF4B36" w14:textId="77777777" w:rsidR="00397885" w:rsidRDefault="0039788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 xml:space="preserve">Provided evidence of receiving an invitation and a thank you for attending a cruise from Honey Nguyen for which she never attended </w:t>
            </w:r>
          </w:p>
          <w:p w14:paraId="51AF4B37" w14:textId="77777777" w:rsidR="00397885" w:rsidRDefault="00397885" w:rsidP="00546AF0">
            <w:pPr>
              <w:pStyle w:val="ListParagraph"/>
              <w:numPr>
                <w:ilvl w:val="0"/>
                <w:numId w:val="25"/>
              </w:numPr>
              <w:spacing w:before="40" w:after="40"/>
              <w:ind w:left="467"/>
              <w:cnfStyle w:val="000000100000" w:firstRow="0" w:lastRow="0" w:firstColumn="0" w:lastColumn="0" w:oddVBand="0" w:evenVBand="0" w:oddHBand="1" w:evenHBand="0" w:firstRowFirstColumn="0" w:firstRowLastColumn="0" w:lastRowFirstColumn="0" w:lastRowLastColumn="0"/>
              <w:rPr>
                <w:sz w:val="20"/>
              </w:rPr>
            </w:pPr>
            <w:r>
              <w:rPr>
                <w:sz w:val="20"/>
              </w:rPr>
              <w:t>Evidence of claims for services never provided, including Hybrid</w:t>
            </w:r>
          </w:p>
        </w:tc>
        <w:tc>
          <w:tcPr>
            <w:tcW w:w="3969" w:type="dxa"/>
          </w:tcPr>
          <w:p w14:paraId="51AF4B38" w14:textId="77777777" w:rsidR="00397885" w:rsidRDefault="00397885" w:rsidP="00410794">
            <w:pPr>
              <w:pStyle w:val="ListParagraph"/>
              <w:numPr>
                <w:ilvl w:val="0"/>
                <w:numId w:val="12"/>
              </w:numPr>
              <w:spacing w:before="40" w:after="40"/>
              <w:ind w:left="457"/>
              <w:contextualSpacing w:val="0"/>
              <w:cnfStyle w:val="000000100000" w:firstRow="0" w:lastRow="0" w:firstColumn="0" w:lastColumn="0" w:oddVBand="0" w:evenVBand="0" w:oddHBand="1" w:evenHBand="0" w:firstRowFirstColumn="0" w:firstRowLastColumn="0" w:lastRowFirstColumn="0" w:lastRowLastColumn="0"/>
              <w:rPr>
                <w:sz w:val="20"/>
              </w:rPr>
            </w:pPr>
            <w:r>
              <w:rPr>
                <w:sz w:val="20"/>
              </w:rPr>
              <w:t>Fraud – FFG, Hybrid</w:t>
            </w:r>
          </w:p>
        </w:tc>
        <w:tc>
          <w:tcPr>
            <w:tcW w:w="2976" w:type="dxa"/>
          </w:tcPr>
          <w:p w14:paraId="51AF4B39" w14:textId="77777777" w:rsidR="00397885" w:rsidRPr="00983861" w:rsidRDefault="00397885" w:rsidP="0050537B">
            <w:pPr>
              <w:spacing w:before="40" w:after="40"/>
              <w:cnfStyle w:val="000000100000" w:firstRow="0" w:lastRow="0" w:firstColumn="0" w:lastColumn="0" w:oddVBand="0" w:evenVBand="0" w:oddHBand="1" w:evenHBand="0" w:firstRowFirstColumn="0" w:firstRowLastColumn="0" w:lastRowFirstColumn="0" w:lastRowLastColumn="0"/>
              <w:rPr>
                <w:b/>
                <w:sz w:val="20"/>
              </w:rPr>
            </w:pPr>
          </w:p>
        </w:tc>
      </w:tr>
    </w:tbl>
    <w:p w14:paraId="51AF4B3B" w14:textId="77777777" w:rsidR="001324B6" w:rsidRPr="00ED271C" w:rsidRDefault="001324B6" w:rsidP="00ED271C"/>
    <w:sectPr w:rsidR="001324B6" w:rsidRPr="00ED271C" w:rsidSect="00ED271C">
      <w:pgSz w:w="23808" w:h="16840" w:orient="landscape" w:code="8"/>
      <w:pgMar w:top="1440" w:right="1440" w:bottom="1440" w:left="1440" w:header="284" w:footer="397" w:gutter="0"/>
      <w:cols w:space="34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311E3" w14:textId="77777777" w:rsidR="00540844" w:rsidRDefault="00540844" w:rsidP="008E21DE">
      <w:pPr>
        <w:spacing w:before="0" w:after="0"/>
      </w:pPr>
      <w:r>
        <w:separator/>
      </w:r>
    </w:p>
  </w:endnote>
  <w:endnote w:type="continuationSeparator" w:id="0">
    <w:p w14:paraId="494D3D97" w14:textId="77777777" w:rsidR="00540844" w:rsidRDefault="00540844" w:rsidP="008E21D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4B42" w14:textId="77777777" w:rsidR="00CD3704" w:rsidRDefault="00CD3704" w:rsidP="00362AB6">
    <w:pPr>
      <w:pStyle w:val="Footer"/>
    </w:pPr>
    <w:r>
      <w:rPr>
        <w:b/>
        <w:bCs/>
        <w:noProof/>
        <w:lang w:eastAsia="en-AU"/>
      </w:rPr>
      <mc:AlternateContent>
        <mc:Choice Requires="wps">
          <w:drawing>
            <wp:inline distT="0" distB="0" distL="0" distR="0" wp14:anchorId="51AF4B49" wp14:editId="51AF4B4A">
              <wp:extent cx="5734800" cy="75600"/>
              <wp:effectExtent l="0" t="0" r="0" b="635"/>
              <wp:docPr id="8" name="Rectangle 8" descr="background" title="background"/>
              <wp:cNvGraphicFramePr/>
              <a:graphic xmlns:a="http://schemas.openxmlformats.org/drawingml/2006/main">
                <a:graphicData uri="http://schemas.microsoft.com/office/word/2010/wordprocessingShape">
                  <wps:wsp>
                    <wps:cNvSpPr/>
                    <wps:spPr>
                      <a:xfrm>
                        <a:off x="0" y="0"/>
                        <a:ext cx="5734800" cy="75600"/>
                      </a:xfrm>
                      <a:prstGeom prst="rect">
                        <a:avLst/>
                      </a:prstGeom>
                      <a:gradFill>
                        <a:gsLst>
                          <a:gs pos="0">
                            <a:schemeClr val="accent4"/>
                          </a:gs>
                          <a:gs pos="50000">
                            <a:schemeClr val="accent5"/>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5B6D180" id="Rectangle 8" o:spid="_x0000_s1026" alt="Title: background - Description: background" style="width:451.55pt;height:5.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" fillcolor="#539250 [3207]" stroked="f" strokeweight="1pt">
              <v:fill color2="#83b14c [3208]" angle="90" colors="0 #539250;.5 #83b14c" focus="100%" type="gradient">
                <o:fill v:ext="view" type="gradientUnscaled"/>
              </v:fill>
              <w10:anchorlock/>
            </v:rect>
          </w:pict>
        </mc:Fallback>
      </mc:AlternateContent>
    </w:r>
  </w:p>
  <w:p w14:paraId="51AF4B43" w14:textId="4672B1F2" w:rsidR="00CD3704" w:rsidRPr="00080615" w:rsidRDefault="00CD3704" w:rsidP="00362AB6">
    <w:pPr>
      <w:pStyle w:val="Footer"/>
    </w:pPr>
    <w:r>
      <w:tab/>
    </w:r>
    <w:r w:rsidRPr="00362AB6">
      <w:rPr>
        <w:sz w:val="18"/>
        <w:szCs w:val="18"/>
      </w:rPr>
      <w:t>NDIS Quality and Safeguards Commission</w:t>
    </w:r>
    <w:r>
      <w:tab/>
    </w:r>
    <w:r>
      <w:fldChar w:fldCharType="begin"/>
    </w:r>
    <w:r>
      <w:instrText xml:space="preserve"> PAGE   \* MERGEFORMAT </w:instrText>
    </w:r>
    <w:r>
      <w:fldChar w:fldCharType="separate"/>
    </w:r>
    <w:r w:rsidR="00F17FD7">
      <w:rPr>
        <w:noProof/>
      </w:rPr>
      <w:t>9</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4B45" w14:textId="77777777" w:rsidR="00CD3704" w:rsidRDefault="00CD3704" w:rsidP="00080615">
    <w:pPr>
      <w:pStyle w:val="Footer"/>
      <w:rPr>
        <w:sz w:val="18"/>
        <w:szCs w:val="18"/>
      </w:rPr>
    </w:pPr>
    <w:r>
      <w:rPr>
        <w:b/>
        <w:bCs/>
        <w:noProof/>
        <w:lang w:eastAsia="en-AU"/>
      </w:rPr>
      <mc:AlternateContent>
        <mc:Choice Requires="wps">
          <w:drawing>
            <wp:inline distT="0" distB="0" distL="0" distR="0" wp14:anchorId="51AF4B4D" wp14:editId="51AF4B4E">
              <wp:extent cx="5734050" cy="76200"/>
              <wp:effectExtent l="0" t="0" r="0" b="0"/>
              <wp:docPr id="7" name="Rectangle 7" descr="background" title="background"/>
              <wp:cNvGraphicFramePr/>
              <a:graphic xmlns:a="http://schemas.openxmlformats.org/drawingml/2006/main">
                <a:graphicData uri="http://schemas.microsoft.com/office/word/2010/wordprocessingShape">
                  <wps:wsp>
                    <wps:cNvSpPr/>
                    <wps:spPr>
                      <a:xfrm>
                        <a:off x="0" y="0"/>
                        <a:ext cx="5734050" cy="76200"/>
                      </a:xfrm>
                      <a:prstGeom prst="rect">
                        <a:avLst/>
                      </a:prstGeom>
                      <a:gradFill>
                        <a:gsLst>
                          <a:gs pos="0">
                            <a:schemeClr val="accent4"/>
                          </a:gs>
                          <a:gs pos="50000">
                            <a:schemeClr val="accent5"/>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22EE6F3" id="Rectangle 7" o:spid="_x0000_s1026" alt="Title: background - Description: background" style="width:451.5pt;height: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" fillcolor="#539250 [3207]" stroked="f" strokeweight="1pt">
              <v:fill color2="#83b14c [3208]" angle="90" colors="0 #539250;.5 #83b14c" focus="100%" type="gradient">
                <o:fill v:ext="view" type="gradientUnscaled"/>
              </v:fill>
              <w10:anchorlock/>
            </v:rect>
          </w:pict>
        </mc:Fallback>
      </mc:AlternateContent>
    </w:r>
  </w:p>
  <w:p w14:paraId="51AF4B46" w14:textId="5EF4D5CB" w:rsidR="00CD3704" w:rsidRPr="00080615" w:rsidRDefault="00CD3704" w:rsidP="00080615">
    <w:pPr>
      <w:pStyle w:val="Footer"/>
    </w:pPr>
    <w:r>
      <w:rPr>
        <w:sz w:val="18"/>
        <w:szCs w:val="18"/>
      </w:rPr>
      <w:tab/>
    </w:r>
    <w:r w:rsidRPr="00362AB6">
      <w:rPr>
        <w:sz w:val="18"/>
        <w:szCs w:val="18"/>
      </w:rPr>
      <w:t>NDIS Quality and Safeguards Commission</w:t>
    </w:r>
    <w:r>
      <w:tab/>
    </w:r>
    <w:r>
      <w:fldChar w:fldCharType="begin"/>
    </w:r>
    <w:r>
      <w:instrText xml:space="preserve"> PAGE   \* MERGEFORMAT </w:instrText>
    </w:r>
    <w:r>
      <w:fldChar w:fldCharType="separate"/>
    </w:r>
    <w:r w:rsidR="00F17FD7">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3507A" w14:textId="77777777" w:rsidR="00540844" w:rsidRDefault="00540844" w:rsidP="008E21DE">
      <w:pPr>
        <w:spacing w:before="0" w:after="0"/>
      </w:pPr>
      <w:r>
        <w:separator/>
      </w:r>
    </w:p>
  </w:footnote>
  <w:footnote w:type="continuationSeparator" w:id="0">
    <w:p w14:paraId="4AFF29EF" w14:textId="77777777" w:rsidR="00540844" w:rsidRDefault="00540844" w:rsidP="008E21D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4B40" w14:textId="77777777" w:rsidR="00CD3704" w:rsidRDefault="00CD3704">
    <w:pPr>
      <w:pStyle w:val="Header"/>
    </w:pPr>
  </w:p>
  <w:p w14:paraId="51AF4B41" w14:textId="77777777" w:rsidR="00CD3704" w:rsidRDefault="00CD3704">
    <w:pPr>
      <w:pStyle w:val="Header"/>
    </w:pPr>
    <w:r>
      <w:rPr>
        <w:b w:val="0"/>
        <w:bCs/>
        <w:noProof/>
        <w:lang w:eastAsia="en-AU"/>
      </w:rPr>
      <mc:AlternateContent>
        <mc:Choice Requires="wps">
          <w:drawing>
            <wp:inline distT="0" distB="0" distL="0" distR="0" wp14:anchorId="51AF4B47" wp14:editId="51AF4B48">
              <wp:extent cx="5734800" cy="75600"/>
              <wp:effectExtent l="0" t="0" r="0" b="635"/>
              <wp:docPr id="2" name="Rectangle 2" descr="background" title="background"/>
              <wp:cNvGraphicFramePr/>
              <a:graphic xmlns:a="http://schemas.openxmlformats.org/drawingml/2006/main">
                <a:graphicData uri="http://schemas.microsoft.com/office/word/2010/wordprocessingShape">
                  <wps:wsp>
                    <wps:cNvSpPr/>
                    <wps:spPr>
                      <a:xfrm>
                        <a:off x="0" y="0"/>
                        <a:ext cx="5734800" cy="75600"/>
                      </a:xfrm>
                      <a:prstGeom prst="rect">
                        <a:avLst/>
                      </a:prstGeom>
                      <a:solidFill>
                        <a:srgbClr val="612C6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36892A6" id="Rectangle 2" o:spid="_x0000_s1026" alt="Title: background - Description: background" style="width:451.55pt;height:5.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" fillcolor="#612c69" stroked="f" strokeweight="1pt">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4B44" w14:textId="77777777" w:rsidR="00CD3704" w:rsidRDefault="00CD3704">
    <w:pPr>
      <w:pStyle w:val="Header"/>
    </w:pPr>
    <w:r>
      <w:rPr>
        <w:noProof/>
        <w:lang w:eastAsia="en-AU"/>
      </w:rPr>
      <w:ptab w:relativeTo="margin" w:alignment="left" w:leader="none"/>
    </w:r>
    <w:r>
      <w:rPr>
        <w:noProof/>
        <w:lang w:eastAsia="en-AU"/>
      </w:rPr>
      <w:drawing>
        <wp:inline distT="0" distB="0" distL="0" distR="0" wp14:anchorId="51AF4B4B" wp14:editId="51AF4B4C">
          <wp:extent cx="3404235" cy="1223842"/>
          <wp:effectExtent l="0" t="0" r="5715" b="0"/>
          <wp:docPr id="11" name="Picture 11" descr="The Australian Government logo alongside the NDIS Quality and Safeguards Commiss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DIS Q+S Commision logo_Colour.tif"/>
                  <pic:cNvPicPr/>
                </pic:nvPicPr>
                <pic:blipFill rotWithShape="1">
                  <a:blip r:embed="rId1" cstate="print">
                    <a:extLst>
                      <a:ext uri="{28A0092B-C50C-407E-A947-70E740481C1C}">
                        <a14:useLocalDpi xmlns:a14="http://schemas.microsoft.com/office/drawing/2010/main" val="0"/>
                      </a:ext>
                    </a:extLst>
                  </a:blip>
                  <a:srcRect l="4760" t="-10324" b="1"/>
                  <a:stretch/>
                </pic:blipFill>
                <pic:spPr bwMode="auto">
                  <a:xfrm>
                    <a:off x="0" y="0"/>
                    <a:ext cx="3404294" cy="122386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04F"/>
    <w:multiLevelType w:val="hybridMultilevel"/>
    <w:tmpl w:val="BDD64F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B35C42"/>
    <w:multiLevelType w:val="hybridMultilevel"/>
    <w:tmpl w:val="60FAEF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6C678D"/>
    <w:multiLevelType w:val="multilevel"/>
    <w:tmpl w:val="07629034"/>
    <w:styleLink w:val="KCBullets"/>
    <w:lvl w:ilvl="0">
      <w:start w:val="1"/>
      <w:numFmt w:val="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Arial" w:hAnsi="Arial" w:hint="default"/>
        <w:color w:val="5F2E74" w:themeColor="text2"/>
      </w:rPr>
    </w:lvl>
    <w:lvl w:ilvl="2">
      <w:start w:val="1"/>
      <w:numFmt w:val="bullet"/>
      <w:lvlText w:val="»"/>
      <w:lvlJc w:val="left"/>
      <w:pPr>
        <w:ind w:left="852" w:hanging="284"/>
      </w:pPr>
      <w:rPr>
        <w:rFonts w:ascii="Arial" w:hAnsi="Arial" w:hint="default"/>
        <w:color w:val="5F2E74" w:themeColor="text2"/>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 w15:restartNumberingAfterBreak="0">
    <w:nsid w:val="17D749C8"/>
    <w:multiLevelType w:val="hybridMultilevel"/>
    <w:tmpl w:val="822AEF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9F1618D"/>
    <w:multiLevelType w:val="multilevel"/>
    <w:tmpl w:val="803CF862"/>
    <w:styleLink w:val="List1Numbered"/>
    <w:lvl w:ilvl="0">
      <w:start w:val="1"/>
      <w:numFmt w:val="decimal"/>
      <w:pStyle w:val="List1Numbered1"/>
      <w:lvlText w:val="%1."/>
      <w:lvlJc w:val="left"/>
      <w:pPr>
        <w:ind w:left="284" w:hanging="284"/>
      </w:pPr>
      <w:rPr>
        <w:rFonts w:hint="default"/>
        <w:b w:val="0"/>
        <w:i w:val="0"/>
        <w:color w:val="auto"/>
      </w:rPr>
    </w:lvl>
    <w:lvl w:ilvl="1">
      <w:start w:val="1"/>
      <w:numFmt w:val="lowerLetter"/>
      <w:pStyle w:val="List1Numbered2"/>
      <w:lvlText w:val="%2."/>
      <w:lvlJc w:val="left"/>
      <w:pPr>
        <w:ind w:left="568" w:hanging="284"/>
      </w:pPr>
      <w:rPr>
        <w:rFonts w:hint="default"/>
      </w:rPr>
    </w:lvl>
    <w:lvl w:ilvl="2">
      <w:start w:val="1"/>
      <w:numFmt w:val="lowerRoman"/>
      <w:pStyle w:val="List1Numbered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5" w15:restartNumberingAfterBreak="0">
    <w:nsid w:val="1A903559"/>
    <w:multiLevelType w:val="hybridMultilevel"/>
    <w:tmpl w:val="42901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C862E1"/>
    <w:multiLevelType w:val="multilevel"/>
    <w:tmpl w:val="C284D0B0"/>
    <w:styleLink w:val="FigureNumbers"/>
    <w:lvl w:ilvl="0">
      <w:start w:val="1"/>
      <w:numFmt w:val="decimal"/>
      <w:lvlText w:val="Figure %1."/>
      <w:lvlJc w:val="left"/>
      <w:pPr>
        <w:ind w:left="1134" w:hanging="1134"/>
      </w:pPr>
      <w:rPr>
        <w:rFonts w:hint="default"/>
        <w:b/>
        <w:i w:val="0"/>
        <w:caps w:val="0"/>
        <w:color w:val="5F2E74"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0336ADE"/>
    <w:multiLevelType w:val="multilevel"/>
    <w:tmpl w:val="131EEC6C"/>
    <w:styleLink w:val="TableNumbers"/>
    <w:lvl w:ilvl="0">
      <w:start w:val="1"/>
      <w:numFmt w:val="decimal"/>
      <w:lvlText w:val="Table %1."/>
      <w:lvlJc w:val="left"/>
      <w:pPr>
        <w:ind w:left="1134" w:hanging="1134"/>
      </w:pPr>
      <w:rPr>
        <w:rFonts w:hint="default"/>
        <w:b/>
        <w:i w:val="0"/>
        <w:caps w:val="0"/>
        <w:color w:val="5F2E74"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C271E07"/>
    <w:multiLevelType w:val="hybridMultilevel"/>
    <w:tmpl w:val="63CC1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035DED"/>
    <w:multiLevelType w:val="hybridMultilevel"/>
    <w:tmpl w:val="E474C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BF7253C"/>
    <w:multiLevelType w:val="hybridMultilevel"/>
    <w:tmpl w:val="A05EC2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D5B0DAA"/>
    <w:multiLevelType w:val="hybridMultilevel"/>
    <w:tmpl w:val="F04C33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1396E59"/>
    <w:multiLevelType w:val="multilevel"/>
    <w:tmpl w:val="FE688822"/>
    <w:styleLink w:val="BoxedBullets"/>
    <w:lvl w:ilvl="0">
      <w:start w:val="1"/>
      <w:numFmt w:val="bullet"/>
      <w:pStyle w:val="Boxed1Bullet"/>
      <w:lvlText w:val=""/>
      <w:lvlJc w:val="left"/>
      <w:pPr>
        <w:tabs>
          <w:tab w:val="num" w:pos="284"/>
        </w:tabs>
        <w:ind w:left="567" w:hanging="283"/>
      </w:pPr>
      <w:rPr>
        <w:rFonts w:ascii="Symbol" w:hAnsi="Symbol" w:hint="default"/>
        <w:color w:val="auto"/>
      </w:rPr>
    </w:lvl>
    <w:lvl w:ilvl="1">
      <w:start w:val="1"/>
      <w:numFmt w:val="bullet"/>
      <w:pStyle w:val="Boxed2Bullet"/>
      <w:lvlText w:val=""/>
      <w:lvlJc w:val="left"/>
      <w:pPr>
        <w:tabs>
          <w:tab w:val="num" w:pos="284"/>
        </w:tabs>
        <w:ind w:left="567" w:hanging="283"/>
      </w:pPr>
      <w:rPr>
        <w:rFonts w:ascii="Symbol" w:hAnsi="Symbol" w:hint="default"/>
        <w:color w:val="auto"/>
      </w:rPr>
    </w:lvl>
    <w:lvl w:ilvl="2">
      <w:start w:val="1"/>
      <w:numFmt w:val="bullet"/>
      <w:lvlText w:val="–"/>
      <w:lvlJc w:val="left"/>
      <w:pPr>
        <w:ind w:left="624" w:hanging="340"/>
      </w:pPr>
      <w:rPr>
        <w:rFonts w:ascii="Arial" w:hAnsi="Arial" w:hint="default"/>
        <w:color w:val="5F2E74" w:themeColor="text2"/>
      </w:rPr>
    </w:lvl>
    <w:lvl w:ilvl="3">
      <w:start w:val="1"/>
      <w:numFmt w:val="bullet"/>
      <w:lvlText w:val="»"/>
      <w:lvlJc w:val="left"/>
      <w:pPr>
        <w:ind w:left="794" w:hanging="510"/>
      </w:pPr>
      <w:rPr>
        <w:rFonts w:ascii="Arial" w:hAnsi="Arial" w:hint="default"/>
        <w:color w:val="5F2E74" w:themeColor="text2"/>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13" w15:restartNumberingAfterBreak="0">
    <w:nsid w:val="4FD30CC5"/>
    <w:multiLevelType w:val="hybridMultilevel"/>
    <w:tmpl w:val="8670F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35249AF"/>
    <w:multiLevelType w:val="multilevel"/>
    <w:tmpl w:val="A41689A2"/>
    <w:styleLink w:val="AppendixNumbers"/>
    <w:lvl w:ilvl="0">
      <w:start w:val="1"/>
      <w:numFmt w:val="upperLetter"/>
      <w:suff w:val="space"/>
      <w:lvlText w:val="Appendix %1 –"/>
      <w:lvlJc w:val="left"/>
      <w:pPr>
        <w:ind w:left="2126" w:hanging="212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6DB5F4C"/>
    <w:multiLevelType w:val="multilevel"/>
    <w:tmpl w:val="4E929216"/>
    <w:styleLink w:val="NumberedHeadings"/>
    <w:lvl w:ilvl="0">
      <w:start w:val="1"/>
      <w:numFmt w:val="decimal"/>
      <w:lvlText w:val="%1."/>
      <w:lvlJc w:val="left"/>
      <w:pPr>
        <w:ind w:left="567" w:hanging="567"/>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701" w:hanging="1701"/>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7565009"/>
    <w:multiLevelType w:val="hybridMultilevel"/>
    <w:tmpl w:val="634609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8615703"/>
    <w:multiLevelType w:val="multilevel"/>
    <w:tmpl w:val="803CF862"/>
    <w:numStyleLink w:val="List1Numbered"/>
  </w:abstractNum>
  <w:abstractNum w:abstractNumId="18" w15:restartNumberingAfterBreak="0">
    <w:nsid w:val="672A71FA"/>
    <w:multiLevelType w:val="hybridMultilevel"/>
    <w:tmpl w:val="96363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79505D8"/>
    <w:multiLevelType w:val="hybridMultilevel"/>
    <w:tmpl w:val="DE04C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BCA7199"/>
    <w:multiLevelType w:val="hybridMultilevel"/>
    <w:tmpl w:val="9B7095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D4F423B"/>
    <w:multiLevelType w:val="multilevel"/>
    <w:tmpl w:val="4A7CCC2C"/>
    <w:numStyleLink w:val="DefaultBullets"/>
  </w:abstractNum>
  <w:abstractNum w:abstractNumId="22" w15:restartNumberingAfterBreak="0">
    <w:nsid w:val="738A4D83"/>
    <w:multiLevelType w:val="multilevel"/>
    <w:tmpl w:val="4A7CCC2C"/>
    <w:styleLink w:val="DefaultBullets"/>
    <w:lvl w:ilvl="0">
      <w:start w:val="1"/>
      <w:numFmt w:val="bullet"/>
      <w:pStyle w:val="Bullet1"/>
      <w:lvlText w:val=""/>
      <w:lvlJc w:val="left"/>
      <w:pPr>
        <w:ind w:left="284" w:hanging="284"/>
      </w:pPr>
      <w:rPr>
        <w:rFonts w:ascii="Symbol" w:hAnsi="Symbol" w:hint="default"/>
        <w:color w:val="auto"/>
      </w:rPr>
    </w:lvl>
    <w:lvl w:ilvl="1">
      <w:start w:val="1"/>
      <w:numFmt w:val="bullet"/>
      <w:pStyle w:val="Bullet2"/>
      <w:lvlText w:val="–"/>
      <w:lvlJc w:val="left"/>
      <w:pPr>
        <w:ind w:left="568" w:hanging="284"/>
      </w:pPr>
      <w:rPr>
        <w:rFonts w:ascii="Arial" w:hAnsi="Arial" w:hint="default"/>
        <w:color w:val="auto"/>
      </w:rPr>
    </w:lvl>
    <w:lvl w:ilvl="2">
      <w:start w:val="1"/>
      <w:numFmt w:val="bullet"/>
      <w:pStyle w:val="Bullet3"/>
      <w:lvlText w:val="»"/>
      <w:lvlJc w:val="left"/>
      <w:pPr>
        <w:ind w:left="852" w:hanging="284"/>
      </w:pPr>
      <w:rPr>
        <w:rFonts w:ascii="Arial" w:hAnsi="Arial" w:hint="default"/>
        <w:color w:val="auto"/>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3" w15:restartNumberingAfterBreak="0">
    <w:nsid w:val="790B67C4"/>
    <w:multiLevelType w:val="multilevel"/>
    <w:tmpl w:val="FE688822"/>
    <w:numStyleLink w:val="BoxedBullets"/>
  </w:abstractNum>
  <w:abstractNum w:abstractNumId="24" w15:restartNumberingAfterBreak="0">
    <w:nsid w:val="7C6D42C1"/>
    <w:multiLevelType w:val="hybridMultilevel"/>
    <w:tmpl w:val="3FD094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13622860">
    <w:abstractNumId w:val="2"/>
  </w:num>
  <w:num w:numId="2" w16cid:durableId="636493980">
    <w:abstractNumId w:val="14"/>
  </w:num>
  <w:num w:numId="3" w16cid:durableId="1062486940">
    <w:abstractNumId w:val="23"/>
  </w:num>
  <w:num w:numId="4" w16cid:durableId="762066776">
    <w:abstractNumId w:val="12"/>
  </w:num>
  <w:num w:numId="5" w16cid:durableId="983777442">
    <w:abstractNumId w:val="6"/>
  </w:num>
  <w:num w:numId="6" w16cid:durableId="1316376500">
    <w:abstractNumId w:val="4"/>
  </w:num>
  <w:num w:numId="7" w16cid:durableId="1541820851">
    <w:abstractNumId w:val="17"/>
  </w:num>
  <w:num w:numId="8" w16cid:durableId="1086269141">
    <w:abstractNumId w:val="15"/>
  </w:num>
  <w:num w:numId="9" w16cid:durableId="415828151">
    <w:abstractNumId w:val="7"/>
  </w:num>
  <w:num w:numId="10" w16cid:durableId="554859091">
    <w:abstractNumId w:val="22"/>
  </w:num>
  <w:num w:numId="11" w16cid:durableId="1866868847">
    <w:abstractNumId w:val="21"/>
    <w:lvlOverride w:ilvl="0">
      <w:lvl w:ilvl="0">
        <w:start w:val="1"/>
        <w:numFmt w:val="bullet"/>
        <w:pStyle w:val="Bullet1"/>
        <w:lvlText w:val=""/>
        <w:lvlJc w:val="left"/>
        <w:pPr>
          <w:ind w:left="284" w:hanging="284"/>
        </w:pPr>
        <w:rPr>
          <w:rFonts w:ascii="Symbol" w:hAnsi="Symbol" w:hint="default"/>
          <w:color w:val="85367B"/>
        </w:rPr>
      </w:lvl>
    </w:lvlOverride>
    <w:lvlOverride w:ilvl="1">
      <w:lvl w:ilvl="1">
        <w:start w:val="1"/>
        <w:numFmt w:val="bullet"/>
        <w:pStyle w:val="Bullet2"/>
        <w:lvlText w:val="–"/>
        <w:lvlJc w:val="left"/>
        <w:pPr>
          <w:ind w:left="568" w:hanging="284"/>
        </w:pPr>
        <w:rPr>
          <w:rFonts w:ascii="Arial" w:hAnsi="Arial" w:hint="default"/>
          <w:color w:val="85367B"/>
        </w:rPr>
      </w:lvl>
    </w:lvlOverride>
    <w:lvlOverride w:ilvl="2">
      <w:lvl w:ilvl="2">
        <w:start w:val="1"/>
        <w:numFmt w:val="bullet"/>
        <w:pStyle w:val="Bullet3"/>
        <w:lvlText w:val="»"/>
        <w:lvlJc w:val="left"/>
        <w:pPr>
          <w:ind w:left="852" w:hanging="284"/>
        </w:pPr>
        <w:rPr>
          <w:rFonts w:ascii="Arial" w:hAnsi="Arial" w:hint="default"/>
          <w:color w:val="85367B"/>
        </w:rPr>
      </w:lvl>
    </w:lvlOverride>
  </w:num>
  <w:num w:numId="12" w16cid:durableId="1952592616">
    <w:abstractNumId w:val="1"/>
  </w:num>
  <w:num w:numId="13" w16cid:durableId="63456500">
    <w:abstractNumId w:val="10"/>
  </w:num>
  <w:num w:numId="14" w16cid:durableId="1517429551">
    <w:abstractNumId w:val="8"/>
  </w:num>
  <w:num w:numId="15" w16cid:durableId="1483231518">
    <w:abstractNumId w:val="24"/>
  </w:num>
  <w:num w:numId="16" w16cid:durableId="1772504090">
    <w:abstractNumId w:val="13"/>
  </w:num>
  <w:num w:numId="17" w16cid:durableId="791091617">
    <w:abstractNumId w:val="9"/>
  </w:num>
  <w:num w:numId="18" w16cid:durableId="1045451864">
    <w:abstractNumId w:val="0"/>
  </w:num>
  <w:num w:numId="19" w16cid:durableId="557471212">
    <w:abstractNumId w:val="16"/>
  </w:num>
  <w:num w:numId="20" w16cid:durableId="240726534">
    <w:abstractNumId w:val="18"/>
  </w:num>
  <w:num w:numId="21" w16cid:durableId="70738687">
    <w:abstractNumId w:val="3"/>
  </w:num>
  <w:num w:numId="22" w16cid:durableId="241988679">
    <w:abstractNumId w:val="20"/>
  </w:num>
  <w:num w:numId="23" w16cid:durableId="227351751">
    <w:abstractNumId w:val="11"/>
  </w:num>
  <w:num w:numId="24" w16cid:durableId="82607934">
    <w:abstractNumId w:val="19"/>
  </w:num>
  <w:num w:numId="25" w16cid:durableId="1794132718">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71C"/>
    <w:rsid w:val="00023921"/>
    <w:rsid w:val="00034456"/>
    <w:rsid w:val="00043D08"/>
    <w:rsid w:val="00060D41"/>
    <w:rsid w:val="000742D2"/>
    <w:rsid w:val="00075579"/>
    <w:rsid w:val="0007613E"/>
    <w:rsid w:val="00080615"/>
    <w:rsid w:val="000A0F30"/>
    <w:rsid w:val="000A1141"/>
    <w:rsid w:val="000B364E"/>
    <w:rsid w:val="000C252F"/>
    <w:rsid w:val="000E4477"/>
    <w:rsid w:val="000F3A54"/>
    <w:rsid w:val="000F48FC"/>
    <w:rsid w:val="001116C2"/>
    <w:rsid w:val="0011197D"/>
    <w:rsid w:val="00120927"/>
    <w:rsid w:val="00121063"/>
    <w:rsid w:val="001324B6"/>
    <w:rsid w:val="00171596"/>
    <w:rsid w:val="00182709"/>
    <w:rsid w:val="001F489D"/>
    <w:rsid w:val="00201052"/>
    <w:rsid w:val="0021076F"/>
    <w:rsid w:val="002177FE"/>
    <w:rsid w:val="002233EB"/>
    <w:rsid w:val="0022769D"/>
    <w:rsid w:val="002276F9"/>
    <w:rsid w:val="00231AAC"/>
    <w:rsid w:val="00243DE5"/>
    <w:rsid w:val="0026245B"/>
    <w:rsid w:val="00266E10"/>
    <w:rsid w:val="00267AA4"/>
    <w:rsid w:val="0027089D"/>
    <w:rsid w:val="002804D3"/>
    <w:rsid w:val="002B11AB"/>
    <w:rsid w:val="002C76B4"/>
    <w:rsid w:val="002D5990"/>
    <w:rsid w:val="002D5C66"/>
    <w:rsid w:val="002D762D"/>
    <w:rsid w:val="002F2B89"/>
    <w:rsid w:val="002F68C7"/>
    <w:rsid w:val="002F6E57"/>
    <w:rsid w:val="00334884"/>
    <w:rsid w:val="003449A0"/>
    <w:rsid w:val="00350FB0"/>
    <w:rsid w:val="00362AB6"/>
    <w:rsid w:val="00367241"/>
    <w:rsid w:val="00391B7F"/>
    <w:rsid w:val="00397885"/>
    <w:rsid w:val="003E1B9B"/>
    <w:rsid w:val="003F29B8"/>
    <w:rsid w:val="0040391D"/>
    <w:rsid w:val="004043E4"/>
    <w:rsid w:val="00410794"/>
    <w:rsid w:val="00412042"/>
    <w:rsid w:val="004154E2"/>
    <w:rsid w:val="00430597"/>
    <w:rsid w:val="004702D9"/>
    <w:rsid w:val="00474469"/>
    <w:rsid w:val="004863C0"/>
    <w:rsid w:val="00494541"/>
    <w:rsid w:val="004A0039"/>
    <w:rsid w:val="004A1201"/>
    <w:rsid w:val="004A3E59"/>
    <w:rsid w:val="004B3B70"/>
    <w:rsid w:val="004B3E9F"/>
    <w:rsid w:val="004D4273"/>
    <w:rsid w:val="0050537B"/>
    <w:rsid w:val="00506ADF"/>
    <w:rsid w:val="005265CC"/>
    <w:rsid w:val="00534D53"/>
    <w:rsid w:val="00540844"/>
    <w:rsid w:val="00546AF0"/>
    <w:rsid w:val="00576AD1"/>
    <w:rsid w:val="005A273E"/>
    <w:rsid w:val="005A77C2"/>
    <w:rsid w:val="005B053D"/>
    <w:rsid w:val="005C7354"/>
    <w:rsid w:val="005E4D7F"/>
    <w:rsid w:val="005E645A"/>
    <w:rsid w:val="00625854"/>
    <w:rsid w:val="0064281A"/>
    <w:rsid w:val="00651348"/>
    <w:rsid w:val="00667B09"/>
    <w:rsid w:val="0067511C"/>
    <w:rsid w:val="00680A20"/>
    <w:rsid w:val="00680F04"/>
    <w:rsid w:val="00693F6F"/>
    <w:rsid w:val="006A0A42"/>
    <w:rsid w:val="006A53A7"/>
    <w:rsid w:val="006B3E85"/>
    <w:rsid w:val="006C1C56"/>
    <w:rsid w:val="006D6D91"/>
    <w:rsid w:val="006F79BC"/>
    <w:rsid w:val="00705E10"/>
    <w:rsid w:val="00717A56"/>
    <w:rsid w:val="007245FE"/>
    <w:rsid w:val="007340C7"/>
    <w:rsid w:val="0074538D"/>
    <w:rsid w:val="00757AEB"/>
    <w:rsid w:val="0077693B"/>
    <w:rsid w:val="0078103B"/>
    <w:rsid w:val="007A347C"/>
    <w:rsid w:val="007A398B"/>
    <w:rsid w:val="007D6033"/>
    <w:rsid w:val="007D68A3"/>
    <w:rsid w:val="00807D6C"/>
    <w:rsid w:val="0086231D"/>
    <w:rsid w:val="00882FC6"/>
    <w:rsid w:val="008914EF"/>
    <w:rsid w:val="008A649A"/>
    <w:rsid w:val="008B7938"/>
    <w:rsid w:val="008C7003"/>
    <w:rsid w:val="008D0E06"/>
    <w:rsid w:val="008D0E77"/>
    <w:rsid w:val="008E21DE"/>
    <w:rsid w:val="008F0EA0"/>
    <w:rsid w:val="009212B6"/>
    <w:rsid w:val="00922CCB"/>
    <w:rsid w:val="0092679E"/>
    <w:rsid w:val="009433EF"/>
    <w:rsid w:val="00947DE3"/>
    <w:rsid w:val="009539C8"/>
    <w:rsid w:val="00983861"/>
    <w:rsid w:val="009838F9"/>
    <w:rsid w:val="009D06E2"/>
    <w:rsid w:val="009F4EAA"/>
    <w:rsid w:val="00A07E4A"/>
    <w:rsid w:val="00A11B5C"/>
    <w:rsid w:val="00A27E32"/>
    <w:rsid w:val="00A37B58"/>
    <w:rsid w:val="00A539D4"/>
    <w:rsid w:val="00A60009"/>
    <w:rsid w:val="00AA0268"/>
    <w:rsid w:val="00AA094B"/>
    <w:rsid w:val="00AA6065"/>
    <w:rsid w:val="00AB12D5"/>
    <w:rsid w:val="00AD735D"/>
    <w:rsid w:val="00AE655F"/>
    <w:rsid w:val="00AF0899"/>
    <w:rsid w:val="00AF0EE4"/>
    <w:rsid w:val="00AF65B5"/>
    <w:rsid w:val="00B25C38"/>
    <w:rsid w:val="00B57960"/>
    <w:rsid w:val="00B603C0"/>
    <w:rsid w:val="00B83AB4"/>
    <w:rsid w:val="00B844DB"/>
    <w:rsid w:val="00BA4FF9"/>
    <w:rsid w:val="00BC075A"/>
    <w:rsid w:val="00BC12B4"/>
    <w:rsid w:val="00BC27D0"/>
    <w:rsid w:val="00BC3BA1"/>
    <w:rsid w:val="00BC4C74"/>
    <w:rsid w:val="00BE681A"/>
    <w:rsid w:val="00C0421C"/>
    <w:rsid w:val="00C10202"/>
    <w:rsid w:val="00C15EBA"/>
    <w:rsid w:val="00C16731"/>
    <w:rsid w:val="00C21944"/>
    <w:rsid w:val="00C2698C"/>
    <w:rsid w:val="00C34F52"/>
    <w:rsid w:val="00C441EC"/>
    <w:rsid w:val="00C46506"/>
    <w:rsid w:val="00C5133F"/>
    <w:rsid w:val="00C52C59"/>
    <w:rsid w:val="00C56C7D"/>
    <w:rsid w:val="00C61B8A"/>
    <w:rsid w:val="00C901BE"/>
    <w:rsid w:val="00C90DF2"/>
    <w:rsid w:val="00C9320A"/>
    <w:rsid w:val="00CB64BD"/>
    <w:rsid w:val="00CD3704"/>
    <w:rsid w:val="00CE7A40"/>
    <w:rsid w:val="00CF1877"/>
    <w:rsid w:val="00CF3344"/>
    <w:rsid w:val="00D1524B"/>
    <w:rsid w:val="00D651AE"/>
    <w:rsid w:val="00D95FD1"/>
    <w:rsid w:val="00DB27B0"/>
    <w:rsid w:val="00DC1F16"/>
    <w:rsid w:val="00DC2B9F"/>
    <w:rsid w:val="00DE33E0"/>
    <w:rsid w:val="00DF74BA"/>
    <w:rsid w:val="00E243C4"/>
    <w:rsid w:val="00E260AC"/>
    <w:rsid w:val="00E40290"/>
    <w:rsid w:val="00E561E2"/>
    <w:rsid w:val="00E678F5"/>
    <w:rsid w:val="00E90746"/>
    <w:rsid w:val="00ED271C"/>
    <w:rsid w:val="00EE30E6"/>
    <w:rsid w:val="00EE737C"/>
    <w:rsid w:val="00EF7C74"/>
    <w:rsid w:val="00F020A5"/>
    <w:rsid w:val="00F04C47"/>
    <w:rsid w:val="00F10837"/>
    <w:rsid w:val="00F17FD7"/>
    <w:rsid w:val="00F2316C"/>
    <w:rsid w:val="00F406FF"/>
    <w:rsid w:val="00F41613"/>
    <w:rsid w:val="00F610C7"/>
    <w:rsid w:val="00F67B40"/>
    <w:rsid w:val="00F9318C"/>
    <w:rsid w:val="00FB1964"/>
    <w:rsid w:val="00FC37A3"/>
    <w:rsid w:val="00FC3EF3"/>
    <w:rsid w:val="00FC5AA4"/>
    <w:rsid w:val="00FC6C81"/>
    <w:rsid w:val="00FD66D7"/>
    <w:rsid w:val="00FE29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47EE"/>
  <w15:chartTrackingRefBased/>
  <w15:docId w15:val="{A5F39560-93DC-482E-91BE-3D73AB63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lang w:val="en-AU"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3"/>
    <w:lsdException w:name="Emphasis" w:uiPriority="33"/>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32"/>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uiPriority="33"/>
    <w:lsdException w:name="Subtle Reference" w:semiHidden="1" w:uiPriority="33" w:unhideWhenUsed="1" w:qFormat="1"/>
    <w:lsdException w:name="Intense Reference" w:semiHidden="1"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AB6"/>
    <w:pPr>
      <w:suppressAutoHyphens/>
      <w:spacing w:before="200" w:after="200" w:line="280" w:lineRule="atLeast"/>
    </w:pPr>
    <w:rPr>
      <w:sz w:val="22"/>
    </w:rPr>
  </w:style>
  <w:style w:type="paragraph" w:styleId="Heading1">
    <w:name w:val="heading 1"/>
    <w:basedOn w:val="Normal"/>
    <w:next w:val="Normal"/>
    <w:link w:val="Heading1Char"/>
    <w:uiPriority w:val="1"/>
    <w:qFormat/>
    <w:rsid w:val="00A60009"/>
    <w:pPr>
      <w:keepNext/>
      <w:keepLines/>
      <w:spacing w:before="360"/>
      <w:outlineLvl w:val="0"/>
    </w:pPr>
    <w:rPr>
      <w:rFonts w:asciiTheme="majorHAnsi" w:eastAsiaTheme="majorEastAsia" w:hAnsiTheme="majorHAnsi" w:cstheme="majorBidi"/>
      <w:b/>
      <w:color w:val="612C69"/>
      <w:sz w:val="40"/>
      <w:szCs w:val="40"/>
    </w:rPr>
  </w:style>
  <w:style w:type="paragraph" w:styleId="Heading2">
    <w:name w:val="heading 2"/>
    <w:basedOn w:val="Normal"/>
    <w:next w:val="Normal"/>
    <w:link w:val="Heading2Char"/>
    <w:uiPriority w:val="1"/>
    <w:qFormat/>
    <w:rsid w:val="00A60009"/>
    <w:pPr>
      <w:keepNext/>
      <w:keepLines/>
      <w:spacing w:before="360" w:line="360" w:lineRule="atLeast"/>
      <w:outlineLvl w:val="1"/>
    </w:pPr>
    <w:rPr>
      <w:rFonts w:asciiTheme="majorHAnsi" w:eastAsiaTheme="majorEastAsia" w:hAnsiTheme="majorHAnsi" w:cstheme="majorBidi"/>
      <w:b/>
      <w:color w:val="85367B"/>
      <w:sz w:val="34"/>
      <w:szCs w:val="34"/>
    </w:rPr>
  </w:style>
  <w:style w:type="paragraph" w:styleId="Heading3">
    <w:name w:val="heading 3"/>
    <w:basedOn w:val="Normal"/>
    <w:next w:val="Normal"/>
    <w:link w:val="Heading3Char"/>
    <w:uiPriority w:val="1"/>
    <w:qFormat/>
    <w:rsid w:val="00A60009"/>
    <w:pPr>
      <w:keepNext/>
      <w:keepLines/>
      <w:spacing w:before="360"/>
      <w:outlineLvl w:val="2"/>
    </w:pPr>
    <w:rPr>
      <w:rFonts w:asciiTheme="majorHAnsi" w:eastAsiaTheme="majorEastAsia" w:hAnsiTheme="majorHAnsi" w:cstheme="majorBidi"/>
      <w:b/>
      <w:color w:val="5F2E74" w:themeColor="text2"/>
      <w:sz w:val="26"/>
      <w:szCs w:val="24"/>
    </w:rPr>
  </w:style>
  <w:style w:type="paragraph" w:styleId="Heading4">
    <w:name w:val="heading 4"/>
    <w:basedOn w:val="Normal"/>
    <w:next w:val="Normal"/>
    <w:link w:val="Heading4Char"/>
    <w:uiPriority w:val="9"/>
    <w:rsid w:val="00B83AB4"/>
    <w:pPr>
      <w:keepNext/>
      <w:keepLines/>
      <w:spacing w:before="300"/>
      <w:outlineLvl w:val="3"/>
    </w:pPr>
    <w:rPr>
      <w:rFonts w:eastAsiaTheme="majorEastAsia" w:cstheme="majorBidi"/>
      <w:i/>
      <w:iCs/>
      <w:color w:val="5F2E74" w:themeColor="text2"/>
      <w:sz w:val="26"/>
    </w:rPr>
  </w:style>
  <w:style w:type="paragraph" w:styleId="Heading5">
    <w:name w:val="heading 5"/>
    <w:basedOn w:val="Normal"/>
    <w:next w:val="Normal"/>
    <w:link w:val="Heading5Char"/>
    <w:uiPriority w:val="9"/>
    <w:semiHidden/>
    <w:unhideWhenUsed/>
    <w:rsid w:val="00B83AB4"/>
    <w:pPr>
      <w:keepNext/>
      <w:keepLines/>
      <w:spacing w:before="300"/>
      <w:outlineLvl w:val="4"/>
    </w:pPr>
    <w:rPr>
      <w:rFonts w:eastAsiaTheme="majorEastAsia" w:cstheme="majorBidi"/>
      <w:b/>
      <w:i/>
      <w:color w:val="5F2E74" w:themeColor="text2"/>
    </w:rPr>
  </w:style>
  <w:style w:type="paragraph" w:styleId="Heading6">
    <w:name w:val="heading 6"/>
    <w:basedOn w:val="Normal"/>
    <w:next w:val="Normal"/>
    <w:link w:val="Heading6Char"/>
    <w:uiPriority w:val="9"/>
    <w:unhideWhenUsed/>
    <w:rsid w:val="00AF0899"/>
    <w:pPr>
      <w:keepNext/>
      <w:keepLines/>
      <w:outlineLvl w:val="5"/>
    </w:pPr>
    <w:rPr>
      <w:rFonts w:eastAsiaTheme="majorEastAsia" w:cstheme="majorBidi"/>
      <w:b/>
      <w:i/>
    </w:rPr>
  </w:style>
  <w:style w:type="paragraph" w:styleId="Heading7">
    <w:name w:val="heading 7"/>
    <w:basedOn w:val="Normal"/>
    <w:next w:val="Normal"/>
    <w:link w:val="Heading7Char"/>
    <w:uiPriority w:val="9"/>
    <w:unhideWhenUsed/>
    <w:rsid w:val="00AF0899"/>
    <w:pPr>
      <w:keepNext/>
      <w:keepLines/>
      <w:outlineLvl w:val="6"/>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F0899"/>
    <w:pPr>
      <w:tabs>
        <w:tab w:val="center" w:pos="4513"/>
        <w:tab w:val="right" w:pos="9026"/>
      </w:tabs>
      <w:spacing w:before="0" w:after="0"/>
    </w:pPr>
    <w:rPr>
      <w:rFonts w:asciiTheme="majorHAnsi" w:hAnsiTheme="majorHAnsi"/>
      <w:b/>
      <w:sz w:val="16"/>
    </w:rPr>
  </w:style>
  <w:style w:type="character" w:customStyle="1" w:styleId="HeaderChar">
    <w:name w:val="Header Char"/>
    <w:basedOn w:val="DefaultParagraphFont"/>
    <w:link w:val="Header"/>
    <w:uiPriority w:val="99"/>
    <w:rsid w:val="00AF0899"/>
    <w:rPr>
      <w:rFonts w:asciiTheme="majorHAnsi" w:hAnsiTheme="majorHAnsi"/>
      <w:b/>
      <w:color w:val="000000" w:themeColor="text1"/>
      <w:sz w:val="16"/>
      <w:szCs w:val="20"/>
    </w:rPr>
  </w:style>
  <w:style w:type="paragraph" w:styleId="Footer">
    <w:name w:val="footer"/>
    <w:basedOn w:val="Normal"/>
    <w:link w:val="FooterChar"/>
    <w:uiPriority w:val="99"/>
    <w:rsid w:val="00FD66D7"/>
    <w:pPr>
      <w:tabs>
        <w:tab w:val="center" w:pos="4513"/>
        <w:tab w:val="right" w:pos="9026"/>
      </w:tabs>
    </w:pPr>
    <w:rPr>
      <w:rFonts w:asciiTheme="majorHAnsi" w:hAnsiTheme="majorHAnsi"/>
      <w:color w:val="auto"/>
      <w:sz w:val="20"/>
    </w:rPr>
  </w:style>
  <w:style w:type="character" w:customStyle="1" w:styleId="FooterChar">
    <w:name w:val="Footer Char"/>
    <w:basedOn w:val="DefaultParagraphFont"/>
    <w:link w:val="Footer"/>
    <w:uiPriority w:val="99"/>
    <w:rsid w:val="00FD66D7"/>
    <w:rPr>
      <w:rFonts w:asciiTheme="majorHAnsi" w:hAnsiTheme="majorHAnsi"/>
      <w:color w:val="auto"/>
    </w:rPr>
  </w:style>
  <w:style w:type="numbering" w:customStyle="1" w:styleId="KCBullets">
    <w:name w:val="KC Bullets"/>
    <w:uiPriority w:val="99"/>
    <w:rsid w:val="00AF0899"/>
    <w:pPr>
      <w:numPr>
        <w:numId w:val="1"/>
      </w:numPr>
    </w:pPr>
  </w:style>
  <w:style w:type="character" w:customStyle="1" w:styleId="Heading2Char">
    <w:name w:val="Heading 2 Char"/>
    <w:basedOn w:val="DefaultParagraphFont"/>
    <w:link w:val="Heading2"/>
    <w:uiPriority w:val="1"/>
    <w:rsid w:val="00362AB6"/>
    <w:rPr>
      <w:rFonts w:asciiTheme="majorHAnsi" w:eastAsiaTheme="majorEastAsia" w:hAnsiTheme="majorHAnsi" w:cstheme="majorBidi"/>
      <w:b/>
      <w:color w:val="85367B"/>
      <w:sz w:val="34"/>
      <w:szCs w:val="34"/>
    </w:rPr>
  </w:style>
  <w:style w:type="paragraph" w:styleId="Quote">
    <w:name w:val="Quote"/>
    <w:basedOn w:val="Normal"/>
    <w:next w:val="Normal"/>
    <w:link w:val="QuoteChar"/>
    <w:uiPriority w:val="18"/>
    <w:rsid w:val="00FD66D7"/>
    <w:pPr>
      <w:spacing w:before="300" w:after="300" w:line="360" w:lineRule="atLeast"/>
    </w:pPr>
    <w:rPr>
      <w:b/>
      <w:iCs/>
      <w:color w:val="auto"/>
      <w:sz w:val="26"/>
    </w:rPr>
  </w:style>
  <w:style w:type="numbering" w:customStyle="1" w:styleId="AppendixNumbers">
    <w:name w:val="Appendix Numbers"/>
    <w:uiPriority w:val="99"/>
    <w:rsid w:val="00DF74BA"/>
    <w:pPr>
      <w:numPr>
        <w:numId w:val="2"/>
      </w:numPr>
    </w:pPr>
  </w:style>
  <w:style w:type="paragraph" w:customStyle="1" w:styleId="Boxed1Text">
    <w:name w:val="Boxed 1 Text"/>
    <w:basedOn w:val="Normal"/>
    <w:uiPriority w:val="29"/>
    <w:rsid w:val="00FD66D7"/>
    <w:pPr>
      <w:pBdr>
        <w:top w:val="single" w:sz="4" w:space="14" w:color="DDDDDD" w:themeColor="background2"/>
        <w:left w:val="single" w:sz="4" w:space="14" w:color="DDDDDD" w:themeColor="background2"/>
        <w:bottom w:val="single" w:sz="4" w:space="14" w:color="DDDDDD" w:themeColor="background2"/>
        <w:right w:val="single" w:sz="4" w:space="14" w:color="DDDDDD" w:themeColor="background2"/>
      </w:pBdr>
      <w:shd w:val="clear" w:color="auto" w:fill="DDDDDD" w:themeFill="background2"/>
      <w:spacing w:after="60" w:line="240" w:lineRule="atLeast"/>
      <w:ind w:left="284" w:right="284"/>
    </w:pPr>
  </w:style>
  <w:style w:type="paragraph" w:customStyle="1" w:styleId="Boxed1Bullet">
    <w:name w:val="Boxed 1 Bullet"/>
    <w:basedOn w:val="Boxed1Text"/>
    <w:uiPriority w:val="30"/>
    <w:rsid w:val="00AF0899"/>
    <w:pPr>
      <w:numPr>
        <w:numId w:val="3"/>
      </w:numPr>
    </w:pPr>
  </w:style>
  <w:style w:type="paragraph" w:customStyle="1" w:styleId="Boxed1Heading">
    <w:name w:val="Boxed 1 Heading"/>
    <w:basedOn w:val="Boxed1Text"/>
    <w:uiPriority w:val="29"/>
    <w:rsid w:val="00AF0899"/>
    <w:pPr>
      <w:keepNext/>
    </w:pPr>
    <w:rPr>
      <w:b/>
    </w:rPr>
  </w:style>
  <w:style w:type="paragraph" w:customStyle="1" w:styleId="Boxed2Text">
    <w:name w:val="Boxed 2 Text"/>
    <w:basedOn w:val="Boxed1Text"/>
    <w:uiPriority w:val="31"/>
    <w:rsid w:val="00AF0899"/>
    <w:pPr>
      <w:pBdr>
        <w:top w:val="single" w:sz="4" w:space="14" w:color="5F2E74" w:themeColor="accent1"/>
        <w:left w:val="single" w:sz="4" w:space="14" w:color="5F2E74" w:themeColor="accent1"/>
        <w:bottom w:val="single" w:sz="4" w:space="14" w:color="5F2E74" w:themeColor="accent1"/>
        <w:right w:val="single" w:sz="4" w:space="14" w:color="5F2E74" w:themeColor="accent1"/>
      </w:pBdr>
      <w:shd w:val="clear" w:color="auto" w:fill="auto"/>
    </w:pPr>
  </w:style>
  <w:style w:type="paragraph" w:customStyle="1" w:styleId="Boxed2Bullet">
    <w:name w:val="Boxed 2 Bullet"/>
    <w:basedOn w:val="Boxed2Text"/>
    <w:uiPriority w:val="32"/>
    <w:rsid w:val="00AF0899"/>
    <w:pPr>
      <w:numPr>
        <w:ilvl w:val="1"/>
        <w:numId w:val="3"/>
      </w:numPr>
    </w:pPr>
  </w:style>
  <w:style w:type="paragraph" w:customStyle="1" w:styleId="Boxed2Heading">
    <w:name w:val="Boxed 2 Heading"/>
    <w:basedOn w:val="Boxed2Text"/>
    <w:uiPriority w:val="31"/>
    <w:rsid w:val="00AF0899"/>
    <w:pPr>
      <w:keepNext/>
    </w:pPr>
    <w:rPr>
      <w:b/>
    </w:rPr>
  </w:style>
  <w:style w:type="numbering" w:customStyle="1" w:styleId="BoxedBullets">
    <w:name w:val="Boxed Bullets"/>
    <w:uiPriority w:val="99"/>
    <w:rsid w:val="00AF0899"/>
    <w:pPr>
      <w:numPr>
        <w:numId w:val="4"/>
      </w:numPr>
    </w:pPr>
  </w:style>
  <w:style w:type="paragraph" w:customStyle="1" w:styleId="Bullet1">
    <w:name w:val="Bullet 1"/>
    <w:basedOn w:val="Normal"/>
    <w:uiPriority w:val="2"/>
    <w:qFormat/>
    <w:rsid w:val="00A60009"/>
    <w:pPr>
      <w:numPr>
        <w:numId w:val="11"/>
      </w:numPr>
    </w:pPr>
  </w:style>
  <w:style w:type="paragraph" w:customStyle="1" w:styleId="Bullet2">
    <w:name w:val="Bullet 2"/>
    <w:basedOn w:val="Normal"/>
    <w:uiPriority w:val="5"/>
    <w:unhideWhenUsed/>
    <w:rsid w:val="00A60009"/>
    <w:pPr>
      <w:numPr>
        <w:ilvl w:val="1"/>
        <w:numId w:val="11"/>
      </w:numPr>
    </w:pPr>
  </w:style>
  <w:style w:type="paragraph" w:customStyle="1" w:styleId="Bullet3">
    <w:name w:val="Bullet 3"/>
    <w:basedOn w:val="Normal"/>
    <w:uiPriority w:val="5"/>
    <w:unhideWhenUsed/>
    <w:rsid w:val="00A60009"/>
    <w:pPr>
      <w:numPr>
        <w:ilvl w:val="2"/>
        <w:numId w:val="11"/>
      </w:numPr>
    </w:pPr>
  </w:style>
  <w:style w:type="paragraph" w:styleId="Caption">
    <w:name w:val="caption"/>
    <w:basedOn w:val="Normal"/>
    <w:next w:val="Normal"/>
    <w:uiPriority w:val="19"/>
    <w:rsid w:val="00FD66D7"/>
    <w:pPr>
      <w:spacing w:before="0"/>
    </w:pPr>
    <w:rPr>
      <w:iCs/>
      <w:color w:val="404040" w:themeColor="text1" w:themeTint="BF"/>
      <w:szCs w:val="18"/>
    </w:rPr>
  </w:style>
  <w:style w:type="table" w:styleId="GridTable5Dark-Accent1">
    <w:name w:val="Grid Table 5 Dark Accent 1"/>
    <w:basedOn w:val="TableNormal"/>
    <w:uiPriority w:val="50"/>
    <w:rsid w:val="00AF089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CDE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2E7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2E7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2E7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2E74" w:themeFill="accent1"/>
      </w:tcPr>
    </w:tblStylePr>
    <w:tblStylePr w:type="band1Vert">
      <w:tblPr/>
      <w:tcPr>
        <w:shd w:val="clear" w:color="auto" w:fill="C59BD7" w:themeFill="accent1" w:themeFillTint="66"/>
      </w:tcPr>
    </w:tblStylePr>
    <w:tblStylePr w:type="band1Horz">
      <w:tblPr/>
      <w:tcPr>
        <w:shd w:val="clear" w:color="auto" w:fill="C59BD7" w:themeFill="accent1" w:themeFillTint="66"/>
      </w:tcPr>
    </w:tblStylePr>
  </w:style>
  <w:style w:type="table" w:customStyle="1" w:styleId="DefaultTable1">
    <w:name w:val="Default Table 1"/>
    <w:basedOn w:val="GridTable5Dark-Accent1"/>
    <w:uiPriority w:val="99"/>
    <w:rsid w:val="00AF0899"/>
    <w:pPr>
      <w:spacing w:before="60" w:after="60"/>
    </w:pPr>
    <w:rPr>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bottom w:w="57" w:type="dxa"/>
      </w:tblCellMar>
    </w:tblPr>
    <w:trPr>
      <w:cantSplit/>
    </w:trPr>
    <w:tcPr>
      <w:shd w:val="clear" w:color="auto" w:fill="auto"/>
    </w:tcPr>
    <w:tblStylePr w:type="firstRow">
      <w:pPr>
        <w:wordWrap/>
        <w:spacing w:beforeLines="0" w:before="60" w:beforeAutospacing="0" w:afterLines="0" w:after="60" w:afterAutospacing="0" w:line="240" w:lineRule="auto"/>
      </w:pPr>
      <w:rPr>
        <w:rFonts w:asciiTheme="majorHAnsi" w:hAnsiTheme="majorHAnsi"/>
        <w:b/>
        <w:bCs/>
        <w:caps w:val="0"/>
        <w:smallCaps w:val="0"/>
        <w:color w:val="FFFFFF" w:themeColor="background1"/>
        <w:sz w:val="18"/>
      </w:rPr>
      <w:tblPr/>
      <w:trPr>
        <w:cantSplit w:val="0"/>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5F2E74" w:themeFill="accent1"/>
      </w:tcPr>
    </w:tblStylePr>
    <w:tblStylePr w:type="lastRow">
      <w:rPr>
        <w:b/>
        <w:bCs/>
        <w:color w:val="000000" w:themeColor="text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BFBFBF" w:themeFill="background1" w:themeFillShade="BF"/>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2E74" w:themeFill="accent1"/>
      </w:tcPr>
    </w:tblStylePr>
    <w:tblStylePr w:type="lastCol">
      <w:pPr>
        <w:jc w:val="right"/>
      </w:pPr>
      <w:rPr>
        <w:b/>
        <w:bCs/>
        <w:color w:val="000000" w:themeColor="text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FBFBF" w:themeFill="background1" w:themeFillShade="BF"/>
      </w:tcPr>
    </w:tblStylePr>
    <w:tblStylePr w:type="band1Vert">
      <w:tblPr/>
      <w:tcPr>
        <w:shd w:val="clear" w:color="auto" w:fill="E2CDEB" w:themeFill="accent1" w:themeFillTint="33"/>
      </w:tcPr>
    </w:tblStylePr>
    <w:tblStylePr w:type="band2Vert">
      <w:tblPr/>
      <w:tcPr>
        <w:shd w:val="clear" w:color="auto" w:fill="C59BD7" w:themeFill="accent1" w:themeFillTint="66"/>
      </w:tcPr>
    </w:tblStylePr>
    <w:tblStylePr w:type="band1Horz">
      <w:tblPr/>
      <w:tcPr>
        <w:shd w:val="clear" w:color="auto" w:fill="E2CDEB" w:themeFill="accent1" w:themeFillTint="33"/>
      </w:tcPr>
    </w:tblStylePr>
    <w:tblStylePr w:type="band2Horz">
      <w:tblPr/>
      <w:tcPr>
        <w:shd w:val="clear" w:color="auto" w:fill="C59BD7" w:themeFill="accent1" w:themeFillTint="66"/>
      </w:tcPr>
    </w:tblStylePr>
  </w:style>
  <w:style w:type="table" w:customStyle="1" w:styleId="DefaultTable2">
    <w:name w:val="Default Table 2"/>
    <w:basedOn w:val="TableNormal"/>
    <w:uiPriority w:val="99"/>
    <w:rsid w:val="00AF0899"/>
    <w:pPr>
      <w:spacing w:before="0" w:after="0"/>
    </w:pPr>
    <w:tblPr>
      <w:tblStyleRowBandSize w:val="1"/>
      <w:tblStyleCol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8" w:type="dxa"/>
        <w:left w:w="57" w:type="dxa"/>
        <w:bottom w:w="28" w:type="dxa"/>
        <w:right w:w="57" w:type="dxa"/>
      </w:tblCellMar>
    </w:tblPr>
    <w:tblStylePr w:type="firstRow">
      <w:rPr>
        <w:b/>
      </w:rPr>
      <w:tblPr/>
      <w:tcPr>
        <w:shd w:val="clear" w:color="auto" w:fill="A6A6A6" w:themeFill="background1" w:themeFillShade="A6"/>
      </w:tcPr>
    </w:tblStylePr>
    <w:tblStylePr w:type="lastRow">
      <w:rPr>
        <w:b/>
      </w:rPr>
      <w:tblPr/>
      <w:tcPr>
        <w:shd w:val="clear" w:color="auto" w:fill="D9D9D9" w:themeFill="background1" w:themeFillShade="D9"/>
      </w:tcPr>
    </w:tblStylePr>
    <w:tblStylePr w:type="firstCol">
      <w:rPr>
        <w:b/>
      </w:rPr>
      <w:tblPr/>
      <w:tcPr>
        <w:shd w:val="clear" w:color="auto" w:fill="F2F2F2" w:themeFill="background1" w:themeFillShade="F2"/>
      </w:tcPr>
    </w:tblStylePr>
    <w:tblStylePr w:type="lastCol">
      <w:rPr>
        <w:b/>
      </w:rPr>
      <w:tblPr/>
      <w:tcPr>
        <w:shd w:val="clear" w:color="auto" w:fill="F2F2F2" w:themeFill="background1" w:themeFillShade="F2"/>
      </w:tcPr>
    </w:tblStylePr>
    <w:tblStylePr w:type="band1Vert">
      <w:tblPr/>
      <w:tcPr>
        <w:shd w:val="clear" w:color="auto" w:fill="F2F2F2" w:themeFill="background1" w:themeFillShade="F2"/>
      </w:tcPr>
    </w:tblStylePr>
    <w:tblStylePr w:type="band2Vert">
      <w:tblPr/>
      <w:tcPr>
        <w:shd w:val="clear" w:color="auto" w:fill="FFFFFF" w:themeFill="background1"/>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character" w:styleId="Emphasis">
    <w:name w:val="Emphasis"/>
    <w:basedOn w:val="DefaultParagraphFont"/>
    <w:uiPriority w:val="33"/>
    <w:rsid w:val="00AF0899"/>
    <w:rPr>
      <w:i/>
      <w:iCs/>
    </w:rPr>
  </w:style>
  <w:style w:type="numbering" w:customStyle="1" w:styleId="FigureNumbers">
    <w:name w:val="Figure Numbers"/>
    <w:uiPriority w:val="99"/>
    <w:rsid w:val="00AF0899"/>
    <w:pPr>
      <w:numPr>
        <w:numId w:val="5"/>
      </w:numPr>
    </w:pPr>
  </w:style>
  <w:style w:type="character" w:customStyle="1" w:styleId="QuoteChar">
    <w:name w:val="Quote Char"/>
    <w:basedOn w:val="DefaultParagraphFont"/>
    <w:link w:val="Quote"/>
    <w:uiPriority w:val="18"/>
    <w:rsid w:val="00FD66D7"/>
    <w:rPr>
      <w:b/>
      <w:iCs/>
      <w:color w:val="auto"/>
      <w:sz w:val="26"/>
    </w:rPr>
  </w:style>
  <w:style w:type="character" w:styleId="FollowedHyperlink">
    <w:name w:val="FollowedHyperlink"/>
    <w:basedOn w:val="DefaultParagraphFont"/>
    <w:uiPriority w:val="99"/>
    <w:rsid w:val="00AF0899"/>
    <w:rPr>
      <w:color w:val="0070C0"/>
      <w:u w:val="single"/>
    </w:rPr>
  </w:style>
  <w:style w:type="character" w:styleId="FootnoteReference">
    <w:name w:val="footnote reference"/>
    <w:basedOn w:val="DefaultParagraphFont"/>
    <w:uiPriority w:val="99"/>
    <w:rsid w:val="00AF0899"/>
    <w:rPr>
      <w:vertAlign w:val="superscript"/>
    </w:rPr>
  </w:style>
  <w:style w:type="paragraph" w:styleId="FootnoteText">
    <w:name w:val="footnote text"/>
    <w:basedOn w:val="Normal"/>
    <w:link w:val="FootnoteTextChar"/>
    <w:uiPriority w:val="99"/>
    <w:rsid w:val="00AF0899"/>
    <w:pPr>
      <w:spacing w:before="60" w:after="60"/>
    </w:pPr>
    <w:rPr>
      <w:sz w:val="18"/>
    </w:rPr>
  </w:style>
  <w:style w:type="character" w:customStyle="1" w:styleId="FootnoteTextChar">
    <w:name w:val="Footnote Text Char"/>
    <w:basedOn w:val="DefaultParagraphFont"/>
    <w:link w:val="FootnoteText"/>
    <w:uiPriority w:val="99"/>
    <w:rsid w:val="00AF0899"/>
    <w:rPr>
      <w:color w:val="000000" w:themeColor="text1"/>
      <w:sz w:val="18"/>
      <w:szCs w:val="20"/>
    </w:rPr>
  </w:style>
  <w:style w:type="character" w:customStyle="1" w:styleId="Heading1Char">
    <w:name w:val="Heading 1 Char"/>
    <w:basedOn w:val="DefaultParagraphFont"/>
    <w:link w:val="Heading1"/>
    <w:uiPriority w:val="1"/>
    <w:rsid w:val="00362AB6"/>
    <w:rPr>
      <w:rFonts w:asciiTheme="majorHAnsi" w:eastAsiaTheme="majorEastAsia" w:hAnsiTheme="majorHAnsi" w:cstheme="majorBidi"/>
      <w:b/>
      <w:color w:val="612C69"/>
      <w:sz w:val="40"/>
      <w:szCs w:val="40"/>
    </w:rPr>
  </w:style>
  <w:style w:type="character" w:customStyle="1" w:styleId="Heading3Char">
    <w:name w:val="Heading 3 Char"/>
    <w:basedOn w:val="DefaultParagraphFont"/>
    <w:link w:val="Heading3"/>
    <w:uiPriority w:val="1"/>
    <w:rsid w:val="00362AB6"/>
    <w:rPr>
      <w:rFonts w:asciiTheme="majorHAnsi" w:eastAsiaTheme="majorEastAsia" w:hAnsiTheme="majorHAnsi" w:cstheme="majorBidi"/>
      <w:b/>
      <w:color w:val="5F2E74" w:themeColor="text2"/>
      <w:sz w:val="26"/>
      <w:szCs w:val="24"/>
    </w:rPr>
  </w:style>
  <w:style w:type="character" w:customStyle="1" w:styleId="Heading4Char">
    <w:name w:val="Heading 4 Char"/>
    <w:basedOn w:val="DefaultParagraphFont"/>
    <w:link w:val="Heading4"/>
    <w:uiPriority w:val="9"/>
    <w:rsid w:val="00362AB6"/>
    <w:rPr>
      <w:rFonts w:eastAsiaTheme="majorEastAsia" w:cstheme="majorBidi"/>
      <w:i/>
      <w:iCs/>
      <w:color w:val="5F2E74" w:themeColor="text2"/>
      <w:sz w:val="26"/>
    </w:rPr>
  </w:style>
  <w:style w:type="character" w:customStyle="1" w:styleId="Heading5Char">
    <w:name w:val="Heading 5 Char"/>
    <w:basedOn w:val="DefaultParagraphFont"/>
    <w:link w:val="Heading5"/>
    <w:uiPriority w:val="9"/>
    <w:semiHidden/>
    <w:rsid w:val="00B83AB4"/>
    <w:rPr>
      <w:rFonts w:eastAsiaTheme="majorEastAsia" w:cstheme="majorBidi"/>
      <w:b/>
      <w:i/>
      <w:color w:val="5F2E74" w:themeColor="text2"/>
      <w:sz w:val="22"/>
    </w:rPr>
  </w:style>
  <w:style w:type="character" w:customStyle="1" w:styleId="Heading6Char">
    <w:name w:val="Heading 6 Char"/>
    <w:basedOn w:val="DefaultParagraphFont"/>
    <w:link w:val="Heading6"/>
    <w:uiPriority w:val="9"/>
    <w:rsid w:val="00B83AB4"/>
    <w:rPr>
      <w:rFonts w:eastAsiaTheme="majorEastAsia" w:cstheme="majorBidi"/>
      <w:b/>
      <w:i/>
      <w:sz w:val="22"/>
    </w:rPr>
  </w:style>
  <w:style w:type="character" w:customStyle="1" w:styleId="Heading7Char">
    <w:name w:val="Heading 7 Char"/>
    <w:basedOn w:val="DefaultParagraphFont"/>
    <w:link w:val="Heading7"/>
    <w:uiPriority w:val="9"/>
    <w:rsid w:val="00B83AB4"/>
    <w:rPr>
      <w:rFonts w:eastAsiaTheme="majorEastAsia" w:cstheme="majorBidi"/>
      <w:i/>
      <w:iCs/>
      <w:sz w:val="22"/>
    </w:rPr>
  </w:style>
  <w:style w:type="character" w:styleId="Hyperlink">
    <w:name w:val="Hyperlink"/>
    <w:basedOn w:val="DefaultParagraphFont"/>
    <w:uiPriority w:val="99"/>
    <w:rsid w:val="00362AB6"/>
    <w:rPr>
      <w:color w:val="943C84"/>
      <w:u w:val="single"/>
    </w:rPr>
  </w:style>
  <w:style w:type="character" w:styleId="IntenseEmphasis">
    <w:name w:val="Intense Emphasis"/>
    <w:basedOn w:val="DefaultParagraphFont"/>
    <w:uiPriority w:val="33"/>
    <w:rsid w:val="00AF0899"/>
    <w:rPr>
      <w:b/>
      <w:i/>
      <w:iCs/>
      <w:color w:val="000000" w:themeColor="text1"/>
    </w:rPr>
  </w:style>
  <w:style w:type="paragraph" w:customStyle="1" w:styleId="IntroPara">
    <w:name w:val="Intro Para"/>
    <w:basedOn w:val="Normal"/>
    <w:uiPriority w:val="1"/>
    <w:unhideWhenUsed/>
    <w:rsid w:val="00B83AB4"/>
    <w:pPr>
      <w:pBdr>
        <w:left w:val="single" w:sz="24" w:space="12" w:color="9DC44D" w:themeColor="accent6"/>
      </w:pBdr>
      <w:spacing w:line="420" w:lineRule="atLeast"/>
      <w:ind w:left="284" w:right="1701"/>
      <w:contextualSpacing/>
    </w:pPr>
    <w:rPr>
      <w:rFonts w:asciiTheme="majorHAnsi" w:hAnsiTheme="majorHAnsi"/>
      <w:color w:val="5F2E74" w:themeColor="text2"/>
      <w:sz w:val="32"/>
    </w:rPr>
  </w:style>
  <w:style w:type="numbering" w:customStyle="1" w:styleId="List1Numbered">
    <w:name w:val="List 1 Numbered"/>
    <w:uiPriority w:val="99"/>
    <w:rsid w:val="00DF74BA"/>
    <w:pPr>
      <w:numPr>
        <w:numId w:val="6"/>
      </w:numPr>
    </w:pPr>
  </w:style>
  <w:style w:type="paragraph" w:customStyle="1" w:styleId="List1Numbered1">
    <w:name w:val="List 1 Numbered 1"/>
    <w:basedOn w:val="Normal"/>
    <w:uiPriority w:val="2"/>
    <w:qFormat/>
    <w:rsid w:val="00DF74BA"/>
    <w:pPr>
      <w:numPr>
        <w:numId w:val="7"/>
      </w:numPr>
    </w:pPr>
  </w:style>
  <w:style w:type="paragraph" w:customStyle="1" w:styleId="List1Numbered2">
    <w:name w:val="List 1 Numbered 2"/>
    <w:basedOn w:val="Normal"/>
    <w:uiPriority w:val="4"/>
    <w:unhideWhenUsed/>
    <w:rsid w:val="00DF74BA"/>
    <w:pPr>
      <w:numPr>
        <w:ilvl w:val="1"/>
        <w:numId w:val="7"/>
      </w:numPr>
    </w:pPr>
  </w:style>
  <w:style w:type="paragraph" w:customStyle="1" w:styleId="List1Numbered3">
    <w:name w:val="List 1 Numbered 3"/>
    <w:basedOn w:val="Normal"/>
    <w:uiPriority w:val="4"/>
    <w:unhideWhenUsed/>
    <w:rsid w:val="00DF74BA"/>
    <w:pPr>
      <w:numPr>
        <w:ilvl w:val="2"/>
        <w:numId w:val="7"/>
      </w:numPr>
    </w:pPr>
  </w:style>
  <w:style w:type="paragraph" w:styleId="NoSpacing">
    <w:name w:val="No Spacing"/>
    <w:uiPriority w:val="1"/>
    <w:unhideWhenUsed/>
    <w:rsid w:val="00AF0899"/>
    <w:pPr>
      <w:spacing w:after="0"/>
    </w:pPr>
  </w:style>
  <w:style w:type="numbering" w:customStyle="1" w:styleId="NumberedHeadings">
    <w:name w:val="Numbered Headings"/>
    <w:uiPriority w:val="99"/>
    <w:rsid w:val="003449A0"/>
    <w:pPr>
      <w:numPr>
        <w:numId w:val="8"/>
      </w:numPr>
    </w:pPr>
  </w:style>
  <w:style w:type="paragraph" w:customStyle="1" w:styleId="PullOut">
    <w:name w:val="Pull Out"/>
    <w:basedOn w:val="Quote"/>
    <w:uiPriority w:val="22"/>
    <w:rsid w:val="00FD66D7"/>
  </w:style>
  <w:style w:type="character" w:styleId="Strong">
    <w:name w:val="Strong"/>
    <w:basedOn w:val="DefaultParagraphFont"/>
    <w:uiPriority w:val="33"/>
    <w:rsid w:val="00AF0899"/>
    <w:rPr>
      <w:b/>
      <w:bCs/>
    </w:rPr>
  </w:style>
  <w:style w:type="paragraph" w:styleId="Subtitle">
    <w:name w:val="Subtitle"/>
    <w:basedOn w:val="Normal"/>
    <w:next w:val="Normal"/>
    <w:link w:val="SubtitleChar"/>
    <w:uiPriority w:val="23"/>
    <w:rsid w:val="00B83AB4"/>
    <w:pPr>
      <w:keepLines/>
      <w:numPr>
        <w:ilvl w:val="1"/>
      </w:numPr>
      <w:pBdr>
        <w:left w:val="single" w:sz="24" w:space="15" w:color="9DC44D" w:themeColor="accent6"/>
      </w:pBdr>
      <w:spacing w:line="420" w:lineRule="atLeast"/>
      <w:ind w:left="284" w:right="1701"/>
      <w:contextualSpacing/>
    </w:pPr>
    <w:rPr>
      <w:rFonts w:eastAsiaTheme="minorEastAsia"/>
      <w:color w:val="5F2E74" w:themeColor="text2"/>
      <w:sz w:val="32"/>
      <w:szCs w:val="22"/>
    </w:rPr>
  </w:style>
  <w:style w:type="character" w:customStyle="1" w:styleId="SubtitleChar">
    <w:name w:val="Subtitle Char"/>
    <w:basedOn w:val="DefaultParagraphFont"/>
    <w:link w:val="Subtitle"/>
    <w:uiPriority w:val="23"/>
    <w:rsid w:val="00B83AB4"/>
    <w:rPr>
      <w:rFonts w:eastAsiaTheme="minorEastAsia"/>
      <w:color w:val="5F2E74" w:themeColor="text2"/>
      <w:sz w:val="32"/>
      <w:szCs w:val="22"/>
    </w:rPr>
  </w:style>
  <w:style w:type="table" w:styleId="TableGrid">
    <w:name w:val="Table Grid"/>
    <w:basedOn w:val="TableNormal"/>
    <w:uiPriority w:val="39"/>
    <w:rsid w:val="00AF08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ableNumbers">
    <w:name w:val="Table Numbers"/>
    <w:uiPriority w:val="99"/>
    <w:rsid w:val="00AF0899"/>
    <w:pPr>
      <w:numPr>
        <w:numId w:val="9"/>
      </w:numPr>
    </w:pPr>
  </w:style>
  <w:style w:type="paragraph" w:styleId="Title">
    <w:name w:val="Title"/>
    <w:basedOn w:val="Heading1"/>
    <w:next w:val="Normal"/>
    <w:link w:val="TitleChar"/>
    <w:uiPriority w:val="3"/>
    <w:qFormat/>
    <w:rsid w:val="00A60009"/>
    <w:rPr>
      <w:rFonts w:ascii="Calibri Light" w:hAnsi="Calibri Light" w:cs="Calibri Light"/>
      <w:b w:val="0"/>
      <w:sz w:val="48"/>
      <w:szCs w:val="48"/>
    </w:rPr>
  </w:style>
  <w:style w:type="character" w:customStyle="1" w:styleId="TitleChar">
    <w:name w:val="Title Char"/>
    <w:basedOn w:val="DefaultParagraphFont"/>
    <w:link w:val="Title"/>
    <w:uiPriority w:val="3"/>
    <w:rsid w:val="00362AB6"/>
    <w:rPr>
      <w:rFonts w:ascii="Calibri Light" w:eastAsiaTheme="majorEastAsia" w:hAnsi="Calibri Light" w:cs="Calibri Light"/>
      <w:color w:val="612C69"/>
      <w:sz w:val="48"/>
      <w:szCs w:val="48"/>
    </w:rPr>
  </w:style>
  <w:style w:type="paragraph" w:styleId="TOC1">
    <w:name w:val="toc 1"/>
    <w:basedOn w:val="Normal"/>
    <w:next w:val="Normal"/>
    <w:autoRedefine/>
    <w:uiPriority w:val="39"/>
    <w:rsid w:val="00CB64BD"/>
    <w:pPr>
      <w:keepNext/>
      <w:tabs>
        <w:tab w:val="right" w:leader="dot" w:pos="9628"/>
      </w:tabs>
      <w:spacing w:before="120" w:after="120" w:line="240" w:lineRule="auto"/>
    </w:pPr>
    <w:rPr>
      <w:rFonts w:asciiTheme="majorHAnsi" w:hAnsiTheme="majorHAnsi"/>
      <w:color w:val="auto"/>
      <w:sz w:val="24"/>
    </w:rPr>
  </w:style>
  <w:style w:type="paragraph" w:styleId="TOC2">
    <w:name w:val="toc 2"/>
    <w:basedOn w:val="Normal"/>
    <w:next w:val="Normal"/>
    <w:autoRedefine/>
    <w:uiPriority w:val="39"/>
    <w:rsid w:val="00CB64BD"/>
    <w:pPr>
      <w:tabs>
        <w:tab w:val="right" w:leader="dot" w:pos="9628"/>
      </w:tabs>
      <w:spacing w:before="120" w:after="120" w:line="240" w:lineRule="auto"/>
      <w:ind w:left="851" w:hanging="567"/>
    </w:pPr>
    <w:rPr>
      <w:rFonts w:asciiTheme="majorHAnsi" w:hAnsiTheme="majorHAnsi"/>
    </w:rPr>
  </w:style>
  <w:style w:type="paragraph" w:styleId="TOC3">
    <w:name w:val="toc 3"/>
    <w:basedOn w:val="Normal"/>
    <w:next w:val="Normal"/>
    <w:autoRedefine/>
    <w:uiPriority w:val="39"/>
    <w:rsid w:val="00CB64BD"/>
    <w:pPr>
      <w:tabs>
        <w:tab w:val="right" w:leader="dot" w:pos="9628"/>
      </w:tabs>
      <w:spacing w:before="120" w:after="120" w:line="240" w:lineRule="auto"/>
      <w:ind w:left="1134" w:hanging="567"/>
    </w:pPr>
  </w:style>
  <w:style w:type="paragraph" w:styleId="TOC4">
    <w:name w:val="toc 4"/>
    <w:basedOn w:val="Normal"/>
    <w:next w:val="Normal"/>
    <w:autoRedefine/>
    <w:uiPriority w:val="39"/>
    <w:rsid w:val="00AF0899"/>
    <w:pPr>
      <w:tabs>
        <w:tab w:val="right" w:pos="9628"/>
      </w:tabs>
      <w:spacing w:before="60" w:after="60"/>
      <w:ind w:left="1135" w:hanging="851"/>
    </w:pPr>
  </w:style>
  <w:style w:type="paragraph" w:styleId="TOCHeading">
    <w:name w:val="TOC Heading"/>
    <w:basedOn w:val="Heading1"/>
    <w:next w:val="Normal"/>
    <w:uiPriority w:val="39"/>
    <w:qFormat/>
    <w:rsid w:val="00AF0899"/>
    <w:pPr>
      <w:outlineLvl w:val="9"/>
    </w:pPr>
  </w:style>
  <w:style w:type="numbering" w:customStyle="1" w:styleId="DefaultBullets">
    <w:name w:val="Default Bullets"/>
    <w:uiPriority w:val="99"/>
    <w:rsid w:val="00DF74BA"/>
    <w:pPr>
      <w:numPr>
        <w:numId w:val="10"/>
      </w:numPr>
    </w:pPr>
  </w:style>
  <w:style w:type="table" w:customStyle="1" w:styleId="NDISCommission">
    <w:name w:val="NDIS Commission"/>
    <w:basedOn w:val="ListTable3-Accent2"/>
    <w:uiPriority w:val="99"/>
    <w:rsid w:val="006D6D91"/>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962C8B" w:themeFill="accent2"/>
      </w:tcPr>
    </w:tblStylePr>
    <w:tblStylePr w:type="lastRow">
      <w:rPr>
        <w:b/>
        <w:bCs/>
      </w:rPr>
      <w:tblPr/>
      <w:tcPr>
        <w:tcBorders>
          <w:top w:val="double" w:sz="4" w:space="0" w:color="962C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2C8B" w:themeColor="accent2"/>
          <w:right w:val="single" w:sz="4" w:space="0" w:color="962C8B" w:themeColor="accent2"/>
        </w:tcBorders>
      </w:tcPr>
    </w:tblStylePr>
    <w:tblStylePr w:type="band1Horz">
      <w:tblPr/>
      <w:tcPr>
        <w:tcBorders>
          <w:top w:val="single" w:sz="4" w:space="0" w:color="962C8B" w:themeColor="accent2"/>
          <w:bottom w:val="single" w:sz="4" w:space="0" w:color="962C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2C8B" w:themeColor="accent2"/>
          <w:left w:val="nil"/>
        </w:tcBorders>
      </w:tcPr>
    </w:tblStylePr>
    <w:tblStylePr w:type="swCell">
      <w:tblPr/>
      <w:tcPr>
        <w:tcBorders>
          <w:top w:val="double" w:sz="4" w:space="0" w:color="962C8B" w:themeColor="accent2"/>
          <w:right w:val="nil"/>
        </w:tcBorders>
      </w:tcPr>
    </w:tblStylePr>
  </w:style>
  <w:style w:type="table" w:styleId="ListTable3-Accent2">
    <w:name w:val="List Table 3 Accent 2"/>
    <w:basedOn w:val="TableNormal"/>
    <w:uiPriority w:val="48"/>
    <w:rsid w:val="00CB64BD"/>
    <w:pPr>
      <w:spacing w:after="0"/>
    </w:pPr>
    <w:tblPr>
      <w:tblStyleRowBandSize w:val="1"/>
      <w:tblStyleColBandSize w:val="1"/>
      <w:tblBorders>
        <w:top w:val="single" w:sz="4" w:space="0" w:color="962C8B" w:themeColor="accent2"/>
        <w:left w:val="single" w:sz="4" w:space="0" w:color="962C8B" w:themeColor="accent2"/>
        <w:bottom w:val="single" w:sz="4" w:space="0" w:color="962C8B" w:themeColor="accent2"/>
        <w:right w:val="single" w:sz="4" w:space="0" w:color="962C8B" w:themeColor="accent2"/>
      </w:tblBorders>
    </w:tblPr>
    <w:tblStylePr w:type="firstRow">
      <w:rPr>
        <w:b/>
        <w:bCs/>
        <w:color w:val="FFFFFF" w:themeColor="background1"/>
      </w:rPr>
      <w:tblPr/>
      <w:tcPr>
        <w:shd w:val="clear" w:color="auto" w:fill="962C8B" w:themeFill="accent2"/>
      </w:tcPr>
    </w:tblStylePr>
    <w:tblStylePr w:type="lastRow">
      <w:rPr>
        <w:b/>
        <w:bCs/>
      </w:rPr>
      <w:tblPr/>
      <w:tcPr>
        <w:tcBorders>
          <w:top w:val="double" w:sz="4" w:space="0" w:color="962C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2C8B" w:themeColor="accent2"/>
          <w:right w:val="single" w:sz="4" w:space="0" w:color="962C8B" w:themeColor="accent2"/>
        </w:tcBorders>
      </w:tcPr>
    </w:tblStylePr>
    <w:tblStylePr w:type="band1Horz">
      <w:tblPr/>
      <w:tcPr>
        <w:tcBorders>
          <w:top w:val="single" w:sz="4" w:space="0" w:color="962C8B" w:themeColor="accent2"/>
          <w:bottom w:val="single" w:sz="4" w:space="0" w:color="962C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2C8B" w:themeColor="accent2"/>
          <w:left w:val="nil"/>
        </w:tcBorders>
      </w:tcPr>
    </w:tblStylePr>
    <w:tblStylePr w:type="swCell">
      <w:tblPr/>
      <w:tcPr>
        <w:tcBorders>
          <w:top w:val="double" w:sz="4" w:space="0" w:color="962C8B" w:themeColor="accent2"/>
          <w:right w:val="nil"/>
        </w:tcBorders>
      </w:tcPr>
    </w:tblStylePr>
  </w:style>
  <w:style w:type="paragraph" w:styleId="ListParagraph">
    <w:name w:val="List Paragraph"/>
    <w:basedOn w:val="Normal"/>
    <w:uiPriority w:val="34"/>
    <w:unhideWhenUsed/>
    <w:qFormat/>
    <w:rsid w:val="00ED271C"/>
    <w:pPr>
      <w:ind w:left="720"/>
      <w:contextualSpacing/>
    </w:pPr>
  </w:style>
  <w:style w:type="table" w:styleId="GridTable4-Accent1">
    <w:name w:val="Grid Table 4 Accent 1"/>
    <w:basedOn w:val="TableNormal"/>
    <w:uiPriority w:val="49"/>
    <w:rsid w:val="00ED271C"/>
    <w:pPr>
      <w:spacing w:after="0"/>
    </w:pPr>
    <w:tblPr>
      <w:tblStyleRowBandSize w:val="1"/>
      <w:tblStyleColBandSize w:val="1"/>
      <w:tblBorders>
        <w:top w:val="single" w:sz="4" w:space="0" w:color="A869C3" w:themeColor="accent1" w:themeTint="99"/>
        <w:left w:val="single" w:sz="4" w:space="0" w:color="A869C3" w:themeColor="accent1" w:themeTint="99"/>
        <w:bottom w:val="single" w:sz="4" w:space="0" w:color="A869C3" w:themeColor="accent1" w:themeTint="99"/>
        <w:right w:val="single" w:sz="4" w:space="0" w:color="A869C3" w:themeColor="accent1" w:themeTint="99"/>
        <w:insideH w:val="single" w:sz="4" w:space="0" w:color="A869C3" w:themeColor="accent1" w:themeTint="99"/>
        <w:insideV w:val="single" w:sz="4" w:space="0" w:color="A869C3" w:themeColor="accent1" w:themeTint="99"/>
      </w:tblBorders>
    </w:tblPr>
    <w:tblStylePr w:type="firstRow">
      <w:rPr>
        <w:b/>
        <w:bCs/>
        <w:color w:val="FFFFFF" w:themeColor="background1"/>
      </w:rPr>
      <w:tblPr/>
      <w:tcPr>
        <w:tcBorders>
          <w:top w:val="single" w:sz="4" w:space="0" w:color="5F2E74" w:themeColor="accent1"/>
          <w:left w:val="single" w:sz="4" w:space="0" w:color="5F2E74" w:themeColor="accent1"/>
          <w:bottom w:val="single" w:sz="4" w:space="0" w:color="5F2E74" w:themeColor="accent1"/>
          <w:right w:val="single" w:sz="4" w:space="0" w:color="5F2E74" w:themeColor="accent1"/>
          <w:insideH w:val="nil"/>
          <w:insideV w:val="nil"/>
        </w:tcBorders>
        <w:shd w:val="clear" w:color="auto" w:fill="5F2E74" w:themeFill="accent1"/>
      </w:tcPr>
    </w:tblStylePr>
    <w:tblStylePr w:type="lastRow">
      <w:rPr>
        <w:b/>
        <w:bCs/>
      </w:rPr>
      <w:tblPr/>
      <w:tcPr>
        <w:tcBorders>
          <w:top w:val="double" w:sz="4" w:space="0" w:color="5F2E74" w:themeColor="accent1"/>
        </w:tcBorders>
      </w:tcPr>
    </w:tblStylePr>
    <w:tblStylePr w:type="firstCol">
      <w:rPr>
        <w:b/>
        <w:bCs/>
      </w:rPr>
    </w:tblStylePr>
    <w:tblStylePr w:type="lastCol">
      <w:rPr>
        <w:b/>
        <w:bCs/>
      </w:rPr>
    </w:tblStylePr>
    <w:tblStylePr w:type="band1Vert">
      <w:tblPr/>
      <w:tcPr>
        <w:shd w:val="clear" w:color="auto" w:fill="E2CDEB" w:themeFill="accent1" w:themeFillTint="33"/>
      </w:tcPr>
    </w:tblStylePr>
    <w:tblStylePr w:type="band1Horz">
      <w:tblPr/>
      <w:tcPr>
        <w:shd w:val="clear" w:color="auto" w:fill="E2CDEB" w:themeFill="accent1" w:themeFillTint="33"/>
      </w:tcPr>
    </w:tblStylePr>
  </w:style>
  <w:style w:type="character" w:customStyle="1" w:styleId="siebui-ctrl-text">
    <w:name w:val="siebui-ctrl-text"/>
    <w:basedOn w:val="DefaultParagraphFont"/>
    <w:rsid w:val="00334884"/>
  </w:style>
  <w:style w:type="paragraph" w:styleId="BalloonText">
    <w:name w:val="Balloon Text"/>
    <w:basedOn w:val="Normal"/>
    <w:link w:val="BalloonTextChar"/>
    <w:uiPriority w:val="99"/>
    <w:semiHidden/>
    <w:unhideWhenUsed/>
    <w:rsid w:val="00B5796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9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8350">
      <w:bodyDiv w:val="1"/>
      <w:marLeft w:val="0"/>
      <w:marRight w:val="0"/>
      <w:marTop w:val="0"/>
      <w:marBottom w:val="0"/>
      <w:divBdr>
        <w:top w:val="none" w:sz="0" w:space="0" w:color="auto"/>
        <w:left w:val="none" w:sz="0" w:space="0" w:color="auto"/>
        <w:bottom w:val="none" w:sz="0" w:space="0" w:color="auto"/>
        <w:right w:val="none" w:sz="0" w:space="0" w:color="auto"/>
      </w:divBdr>
    </w:div>
    <w:div w:id="149713709">
      <w:bodyDiv w:val="1"/>
      <w:marLeft w:val="0"/>
      <w:marRight w:val="0"/>
      <w:marTop w:val="0"/>
      <w:marBottom w:val="0"/>
      <w:divBdr>
        <w:top w:val="none" w:sz="0" w:space="0" w:color="auto"/>
        <w:left w:val="none" w:sz="0" w:space="0" w:color="auto"/>
        <w:bottom w:val="none" w:sz="0" w:space="0" w:color="auto"/>
        <w:right w:val="none" w:sz="0" w:space="0" w:color="auto"/>
      </w:divBdr>
    </w:div>
    <w:div w:id="190648836">
      <w:bodyDiv w:val="1"/>
      <w:marLeft w:val="0"/>
      <w:marRight w:val="0"/>
      <w:marTop w:val="0"/>
      <w:marBottom w:val="0"/>
      <w:divBdr>
        <w:top w:val="none" w:sz="0" w:space="0" w:color="auto"/>
        <w:left w:val="none" w:sz="0" w:space="0" w:color="auto"/>
        <w:bottom w:val="none" w:sz="0" w:space="0" w:color="auto"/>
        <w:right w:val="none" w:sz="0" w:space="0" w:color="auto"/>
      </w:divBdr>
    </w:div>
    <w:div w:id="290064789">
      <w:bodyDiv w:val="1"/>
      <w:marLeft w:val="0"/>
      <w:marRight w:val="0"/>
      <w:marTop w:val="0"/>
      <w:marBottom w:val="0"/>
      <w:divBdr>
        <w:top w:val="none" w:sz="0" w:space="0" w:color="auto"/>
        <w:left w:val="none" w:sz="0" w:space="0" w:color="auto"/>
        <w:bottom w:val="none" w:sz="0" w:space="0" w:color="auto"/>
        <w:right w:val="none" w:sz="0" w:space="0" w:color="auto"/>
      </w:divBdr>
    </w:div>
    <w:div w:id="324163180">
      <w:bodyDiv w:val="1"/>
      <w:marLeft w:val="0"/>
      <w:marRight w:val="0"/>
      <w:marTop w:val="0"/>
      <w:marBottom w:val="0"/>
      <w:divBdr>
        <w:top w:val="none" w:sz="0" w:space="0" w:color="auto"/>
        <w:left w:val="none" w:sz="0" w:space="0" w:color="auto"/>
        <w:bottom w:val="none" w:sz="0" w:space="0" w:color="auto"/>
        <w:right w:val="none" w:sz="0" w:space="0" w:color="auto"/>
      </w:divBdr>
    </w:div>
    <w:div w:id="436103215">
      <w:bodyDiv w:val="1"/>
      <w:marLeft w:val="0"/>
      <w:marRight w:val="0"/>
      <w:marTop w:val="0"/>
      <w:marBottom w:val="0"/>
      <w:divBdr>
        <w:top w:val="none" w:sz="0" w:space="0" w:color="auto"/>
        <w:left w:val="none" w:sz="0" w:space="0" w:color="auto"/>
        <w:bottom w:val="none" w:sz="0" w:space="0" w:color="auto"/>
        <w:right w:val="none" w:sz="0" w:space="0" w:color="auto"/>
      </w:divBdr>
    </w:div>
    <w:div w:id="490029961">
      <w:bodyDiv w:val="1"/>
      <w:marLeft w:val="0"/>
      <w:marRight w:val="0"/>
      <w:marTop w:val="0"/>
      <w:marBottom w:val="0"/>
      <w:divBdr>
        <w:top w:val="none" w:sz="0" w:space="0" w:color="auto"/>
        <w:left w:val="none" w:sz="0" w:space="0" w:color="auto"/>
        <w:bottom w:val="none" w:sz="0" w:space="0" w:color="auto"/>
        <w:right w:val="none" w:sz="0" w:space="0" w:color="auto"/>
      </w:divBdr>
    </w:div>
    <w:div w:id="564491648">
      <w:bodyDiv w:val="1"/>
      <w:marLeft w:val="0"/>
      <w:marRight w:val="0"/>
      <w:marTop w:val="0"/>
      <w:marBottom w:val="0"/>
      <w:divBdr>
        <w:top w:val="none" w:sz="0" w:space="0" w:color="auto"/>
        <w:left w:val="none" w:sz="0" w:space="0" w:color="auto"/>
        <w:bottom w:val="none" w:sz="0" w:space="0" w:color="auto"/>
        <w:right w:val="none" w:sz="0" w:space="0" w:color="auto"/>
      </w:divBdr>
    </w:div>
    <w:div w:id="569734424">
      <w:bodyDiv w:val="1"/>
      <w:marLeft w:val="0"/>
      <w:marRight w:val="0"/>
      <w:marTop w:val="0"/>
      <w:marBottom w:val="0"/>
      <w:divBdr>
        <w:top w:val="none" w:sz="0" w:space="0" w:color="auto"/>
        <w:left w:val="none" w:sz="0" w:space="0" w:color="auto"/>
        <w:bottom w:val="none" w:sz="0" w:space="0" w:color="auto"/>
        <w:right w:val="none" w:sz="0" w:space="0" w:color="auto"/>
      </w:divBdr>
    </w:div>
    <w:div w:id="631327884">
      <w:bodyDiv w:val="1"/>
      <w:marLeft w:val="0"/>
      <w:marRight w:val="0"/>
      <w:marTop w:val="0"/>
      <w:marBottom w:val="0"/>
      <w:divBdr>
        <w:top w:val="none" w:sz="0" w:space="0" w:color="auto"/>
        <w:left w:val="none" w:sz="0" w:space="0" w:color="auto"/>
        <w:bottom w:val="none" w:sz="0" w:space="0" w:color="auto"/>
        <w:right w:val="none" w:sz="0" w:space="0" w:color="auto"/>
      </w:divBdr>
    </w:div>
    <w:div w:id="688991950">
      <w:bodyDiv w:val="1"/>
      <w:marLeft w:val="0"/>
      <w:marRight w:val="0"/>
      <w:marTop w:val="0"/>
      <w:marBottom w:val="0"/>
      <w:divBdr>
        <w:top w:val="none" w:sz="0" w:space="0" w:color="auto"/>
        <w:left w:val="none" w:sz="0" w:space="0" w:color="auto"/>
        <w:bottom w:val="none" w:sz="0" w:space="0" w:color="auto"/>
        <w:right w:val="none" w:sz="0" w:space="0" w:color="auto"/>
      </w:divBdr>
    </w:div>
    <w:div w:id="783428103">
      <w:bodyDiv w:val="1"/>
      <w:marLeft w:val="0"/>
      <w:marRight w:val="0"/>
      <w:marTop w:val="0"/>
      <w:marBottom w:val="0"/>
      <w:divBdr>
        <w:top w:val="none" w:sz="0" w:space="0" w:color="auto"/>
        <w:left w:val="none" w:sz="0" w:space="0" w:color="auto"/>
        <w:bottom w:val="none" w:sz="0" w:space="0" w:color="auto"/>
        <w:right w:val="none" w:sz="0" w:space="0" w:color="auto"/>
      </w:divBdr>
    </w:div>
    <w:div w:id="923298655">
      <w:bodyDiv w:val="1"/>
      <w:marLeft w:val="0"/>
      <w:marRight w:val="0"/>
      <w:marTop w:val="0"/>
      <w:marBottom w:val="0"/>
      <w:divBdr>
        <w:top w:val="none" w:sz="0" w:space="0" w:color="auto"/>
        <w:left w:val="none" w:sz="0" w:space="0" w:color="auto"/>
        <w:bottom w:val="none" w:sz="0" w:space="0" w:color="auto"/>
        <w:right w:val="none" w:sz="0" w:space="0" w:color="auto"/>
      </w:divBdr>
    </w:div>
    <w:div w:id="1079451109">
      <w:bodyDiv w:val="1"/>
      <w:marLeft w:val="0"/>
      <w:marRight w:val="0"/>
      <w:marTop w:val="0"/>
      <w:marBottom w:val="0"/>
      <w:divBdr>
        <w:top w:val="none" w:sz="0" w:space="0" w:color="auto"/>
        <w:left w:val="none" w:sz="0" w:space="0" w:color="auto"/>
        <w:bottom w:val="none" w:sz="0" w:space="0" w:color="auto"/>
        <w:right w:val="none" w:sz="0" w:space="0" w:color="auto"/>
      </w:divBdr>
    </w:div>
    <w:div w:id="1147746612">
      <w:bodyDiv w:val="1"/>
      <w:marLeft w:val="0"/>
      <w:marRight w:val="0"/>
      <w:marTop w:val="0"/>
      <w:marBottom w:val="0"/>
      <w:divBdr>
        <w:top w:val="none" w:sz="0" w:space="0" w:color="auto"/>
        <w:left w:val="none" w:sz="0" w:space="0" w:color="auto"/>
        <w:bottom w:val="none" w:sz="0" w:space="0" w:color="auto"/>
        <w:right w:val="none" w:sz="0" w:space="0" w:color="auto"/>
      </w:divBdr>
    </w:div>
    <w:div w:id="1208184315">
      <w:bodyDiv w:val="1"/>
      <w:marLeft w:val="0"/>
      <w:marRight w:val="0"/>
      <w:marTop w:val="0"/>
      <w:marBottom w:val="0"/>
      <w:divBdr>
        <w:top w:val="none" w:sz="0" w:space="0" w:color="auto"/>
        <w:left w:val="none" w:sz="0" w:space="0" w:color="auto"/>
        <w:bottom w:val="none" w:sz="0" w:space="0" w:color="auto"/>
        <w:right w:val="none" w:sz="0" w:space="0" w:color="auto"/>
      </w:divBdr>
    </w:div>
    <w:div w:id="1214736083">
      <w:bodyDiv w:val="1"/>
      <w:marLeft w:val="0"/>
      <w:marRight w:val="0"/>
      <w:marTop w:val="0"/>
      <w:marBottom w:val="0"/>
      <w:divBdr>
        <w:top w:val="none" w:sz="0" w:space="0" w:color="auto"/>
        <w:left w:val="none" w:sz="0" w:space="0" w:color="auto"/>
        <w:bottom w:val="none" w:sz="0" w:space="0" w:color="auto"/>
        <w:right w:val="none" w:sz="0" w:space="0" w:color="auto"/>
      </w:divBdr>
    </w:div>
    <w:div w:id="1332874195">
      <w:bodyDiv w:val="1"/>
      <w:marLeft w:val="0"/>
      <w:marRight w:val="0"/>
      <w:marTop w:val="0"/>
      <w:marBottom w:val="0"/>
      <w:divBdr>
        <w:top w:val="none" w:sz="0" w:space="0" w:color="auto"/>
        <w:left w:val="none" w:sz="0" w:space="0" w:color="auto"/>
        <w:bottom w:val="none" w:sz="0" w:space="0" w:color="auto"/>
        <w:right w:val="none" w:sz="0" w:space="0" w:color="auto"/>
      </w:divBdr>
    </w:div>
    <w:div w:id="1587883199">
      <w:bodyDiv w:val="1"/>
      <w:marLeft w:val="0"/>
      <w:marRight w:val="0"/>
      <w:marTop w:val="0"/>
      <w:marBottom w:val="0"/>
      <w:divBdr>
        <w:top w:val="none" w:sz="0" w:space="0" w:color="auto"/>
        <w:left w:val="none" w:sz="0" w:space="0" w:color="auto"/>
        <w:bottom w:val="none" w:sz="0" w:space="0" w:color="auto"/>
        <w:right w:val="none" w:sz="0" w:space="0" w:color="auto"/>
      </w:divBdr>
    </w:div>
    <w:div w:id="1792244124">
      <w:bodyDiv w:val="1"/>
      <w:marLeft w:val="0"/>
      <w:marRight w:val="0"/>
      <w:marTop w:val="0"/>
      <w:marBottom w:val="0"/>
      <w:divBdr>
        <w:top w:val="none" w:sz="0" w:space="0" w:color="auto"/>
        <w:left w:val="none" w:sz="0" w:space="0" w:color="auto"/>
        <w:bottom w:val="none" w:sz="0" w:space="0" w:color="auto"/>
        <w:right w:val="none" w:sz="0" w:space="0" w:color="auto"/>
      </w:divBdr>
    </w:div>
    <w:div w:id="1880431782">
      <w:bodyDiv w:val="1"/>
      <w:marLeft w:val="0"/>
      <w:marRight w:val="0"/>
      <w:marTop w:val="0"/>
      <w:marBottom w:val="0"/>
      <w:divBdr>
        <w:top w:val="none" w:sz="0" w:space="0" w:color="auto"/>
        <w:left w:val="none" w:sz="0" w:space="0" w:color="auto"/>
        <w:bottom w:val="none" w:sz="0" w:space="0" w:color="auto"/>
        <w:right w:val="none" w:sz="0" w:space="0" w:color="auto"/>
      </w:divBdr>
    </w:div>
    <w:div w:id="2021354213">
      <w:bodyDiv w:val="1"/>
      <w:marLeft w:val="0"/>
      <w:marRight w:val="0"/>
      <w:marTop w:val="0"/>
      <w:marBottom w:val="0"/>
      <w:divBdr>
        <w:top w:val="none" w:sz="0" w:space="0" w:color="auto"/>
        <w:left w:val="none" w:sz="0" w:space="0" w:color="auto"/>
        <w:bottom w:val="none" w:sz="0" w:space="0" w:color="auto"/>
        <w:right w:val="none" w:sz="0" w:space="0" w:color="auto"/>
      </w:divBdr>
    </w:div>
    <w:div w:id="2139955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orporate%20Templates\NQSC\Document.dotx" TargetMode="External"/></Relationships>
</file>

<file path=word/theme/theme1.xml><?xml version="1.0" encoding="utf-8"?>
<a:theme xmlns:a="http://schemas.openxmlformats.org/drawingml/2006/main" name="Office Theme">
  <a:themeElements>
    <a:clrScheme name="NDIS QaSC">
      <a:dk1>
        <a:sysClr val="windowText" lastClr="000000"/>
      </a:dk1>
      <a:lt1>
        <a:sysClr val="window" lastClr="FFFFFF"/>
      </a:lt1>
      <a:dk2>
        <a:srgbClr val="5F2E74"/>
      </a:dk2>
      <a:lt2>
        <a:srgbClr val="DDDDDD"/>
      </a:lt2>
      <a:accent1>
        <a:srgbClr val="5F2E74"/>
      </a:accent1>
      <a:accent2>
        <a:srgbClr val="962C8B"/>
      </a:accent2>
      <a:accent3>
        <a:srgbClr val="BA2E96"/>
      </a:accent3>
      <a:accent4>
        <a:srgbClr val="539250"/>
      </a:accent4>
      <a:accent5>
        <a:srgbClr val="83B14C"/>
      </a:accent5>
      <a:accent6>
        <a:srgbClr val="9DC44D"/>
      </a:accent6>
      <a:hlink>
        <a:srgbClr val="0000FF"/>
      </a:hlink>
      <a:folHlink>
        <a:srgbClr val="BA2E96"/>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PDMS Document" ma:contentTypeID="0x010100266966F133664895A6EE3632470D45F500CB808A2F6928BE4A8CEB3FB9C6141962" ma:contentTypeVersion="" ma:contentTypeDescription="PDMS Document Site Content Type" ma:contentTypeScope="" ma:versionID="ca5d5037735fc2f3473b8d9082f1e93d">
  <xsd:schema xmlns:xsd="http://www.w3.org/2001/XMLSchema" xmlns:xs="http://www.w3.org/2001/XMLSchema" xmlns:p="http://schemas.microsoft.com/office/2006/metadata/properties" xmlns:ns2="7E646B64-51D0-4B80-95B1-BA8FFD443DC1" targetNamespace="http://schemas.microsoft.com/office/2006/metadata/properties" ma:root="true" ma:fieldsID="a52b4cdf5be9c80c678ba169b07cc9e3" ns2:_="">
    <xsd:import namespace="7E646B64-51D0-4B80-95B1-BA8FFD443DC1"/>
    <xsd:element name="properties">
      <xsd:complexType>
        <xsd:sequence>
          <xsd:element name="documentManagement">
            <xsd:complexType>
              <xsd:all>
                <xsd:element ref="ns2:Security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646B64-51D0-4B80-95B1-BA8FFD443DC1" elementFormDefault="qualified">
    <xsd:import namespace="http://schemas.microsoft.com/office/2006/documentManagement/types"/>
    <xsd:import namespace="http://schemas.microsoft.com/office/infopath/2007/PartnerControls"/>
    <xsd:element name="SecurityClassification" ma:index="8" nillable="true" ma:displayName="Security Classification" ma:hidden="true" ma:internalName="SecurityClassifi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ecurityClassification xmlns="7E646B64-51D0-4B80-95B1-BA8FFD443DC1" xsi:nil="true"/>
  </documentManagement>
</p:properties>
</file>

<file path=customXml/itemProps1.xml><?xml version="1.0" encoding="utf-8"?>
<ds:datastoreItem xmlns:ds="http://schemas.openxmlformats.org/officeDocument/2006/customXml" ds:itemID="{C648AFB8-AAA8-48A8-8EDD-39BAA4F9D0F5}">
  <ds:schemaRefs>
    <ds:schemaRef ds:uri="http://schemas.openxmlformats.org/officeDocument/2006/bibliography"/>
  </ds:schemaRefs>
</ds:datastoreItem>
</file>

<file path=customXml/itemProps2.xml><?xml version="1.0" encoding="utf-8"?>
<ds:datastoreItem xmlns:ds="http://schemas.openxmlformats.org/officeDocument/2006/customXml" ds:itemID="{BB8C6D36-7EC5-4293-8DE6-E506A12FD6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646B64-51D0-4B80-95B1-BA8FFD443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267F5B-1F14-4934-B420-C6BB39A503A1}">
  <ds:schemaRefs>
    <ds:schemaRef ds:uri="http://schemas.microsoft.com/sharepoint/v3/contenttype/forms"/>
  </ds:schemaRefs>
</ds:datastoreItem>
</file>

<file path=customXml/itemProps4.xml><?xml version="1.0" encoding="utf-8"?>
<ds:datastoreItem xmlns:ds="http://schemas.openxmlformats.org/officeDocument/2006/customXml" ds:itemID="{42DC0307-C4BD-48D1-8A16-4F49B79A64C3}">
  <ds:schemaRefs>
    <ds:schemaRef ds:uri="http://schemas.microsoft.com/office/2006/metadata/properties"/>
    <ds:schemaRef ds:uri="http://schemas.microsoft.com/office/infopath/2007/PartnerControls"/>
    <ds:schemaRef ds:uri="7E646B64-51D0-4B80-95B1-BA8FFD443DC1"/>
  </ds:schemaRefs>
</ds:datastoreItem>
</file>

<file path=docProps/app.xml><?xml version="1.0" encoding="utf-8"?>
<Properties xmlns="http://schemas.openxmlformats.org/officeDocument/2006/extended-properties" xmlns:vt="http://schemas.openxmlformats.org/officeDocument/2006/docPropsVTypes">
  <Template>Document.dotx</Template>
  <TotalTime>1</TotalTime>
  <Pages>12</Pages>
  <Words>5518</Words>
  <Characters>30438</Characters>
  <Application>Microsoft Office Word</Application>
  <DocSecurity>0</DocSecurity>
  <Lines>1104</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 Matt</dc:creator>
  <cp:keywords>[SEC=OFFICIAL]</cp:keywords>
  <dc:description/>
  <cp:lastModifiedBy>COMERFORD, Ben</cp:lastModifiedBy>
  <cp:revision>3</cp:revision>
  <cp:lastPrinted>2022-10-31T02:05:00Z</cp:lastPrinted>
  <dcterms:created xsi:type="dcterms:W3CDTF">2026-03-19T04:06:00Z</dcterms:created>
  <dcterms:modified xsi:type="dcterms:W3CDTF">2026-03-19T04:06:00Z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ProtectiveMarkingImage_Header">
    <vt:lpwstr>C:\Program Files (x86)\Common Files\janusNET Shared\janusSEAL\Images\DocumentSlashBlue.png</vt:lpwstr>
  </property>
  <property fmtid="{D5CDD505-2E9C-101B-9397-08002B2CF9AE}" pid="3" name="PM_Caveats_Count">
    <vt:lpwstr>0</vt:lpwstr>
  </property>
  <property fmtid="{D5CDD505-2E9C-101B-9397-08002B2CF9AE}" pid="4" name="PM_DisplayValueSecClassificationWithQualifier">
    <vt:lpwstr>OFFICIAL</vt:lpwstr>
  </property>
  <property fmtid="{D5CDD505-2E9C-101B-9397-08002B2CF9AE}" pid="5" name="PM_Qualifier">
    <vt:lpwstr/>
  </property>
  <property fmtid="{D5CDD505-2E9C-101B-9397-08002B2CF9AE}" pid="6" name="PM_SecurityClassification">
    <vt:lpwstr>OFFICIAL</vt:lpwstr>
  </property>
  <property fmtid="{D5CDD505-2E9C-101B-9397-08002B2CF9AE}" pid="7" name="PM_InsertionValue">
    <vt:lpwstr>OFFICIAL</vt:lpwstr>
  </property>
  <property fmtid="{D5CDD505-2E9C-101B-9397-08002B2CF9AE}" pid="8" name="PM_Originating_FileId">
    <vt:lpwstr>7D41E6911C7C43459BACB2A17EDBE4E9</vt:lpwstr>
  </property>
  <property fmtid="{D5CDD505-2E9C-101B-9397-08002B2CF9AE}" pid="9" name="PM_ProtectiveMarkingValue_Footer">
    <vt:lpwstr>OFFICIAL</vt:lpwstr>
  </property>
  <property fmtid="{D5CDD505-2E9C-101B-9397-08002B2CF9AE}" pid="10" name="PM_Originator_Hash_SHA1">
    <vt:lpwstr>DBD3B5C850EAD9C677DE0495CC73E6100F6D3431</vt:lpwstr>
  </property>
  <property fmtid="{D5CDD505-2E9C-101B-9397-08002B2CF9AE}" pid="11" name="PM_OriginationTimeStamp">
    <vt:lpwstr>2022-11-04T04:16:58Z</vt:lpwstr>
  </property>
  <property fmtid="{D5CDD505-2E9C-101B-9397-08002B2CF9AE}" pid="12" name="PM_ProtectiveMarkingValue_Header">
    <vt:lpwstr>OFFICIAL</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gov.au</vt:lpwstr>
  </property>
  <property fmtid="{D5CDD505-2E9C-101B-9397-08002B2CF9AE}" pid="15" name="PM_Version">
    <vt:lpwstr>2018.4</vt:lpwstr>
  </property>
  <property fmtid="{D5CDD505-2E9C-101B-9397-08002B2CF9AE}" pid="16" name="PM_Note">
    <vt:lpwstr/>
  </property>
  <property fmtid="{D5CDD505-2E9C-101B-9397-08002B2CF9AE}" pid="17" name="PM_Markers">
    <vt:lpwstr/>
  </property>
  <property fmtid="{D5CDD505-2E9C-101B-9397-08002B2CF9AE}" pid="18" name="PM_Display">
    <vt:lpwstr>OFFICIAL</vt:lpwstr>
  </property>
  <property fmtid="{D5CDD505-2E9C-101B-9397-08002B2CF9AE}" pid="19" name="PM_Hash_Version">
    <vt:lpwstr>2024.1</vt:lpwstr>
  </property>
  <property fmtid="{D5CDD505-2E9C-101B-9397-08002B2CF9AE}" pid="20" name="PM_Hash_Salt_Prev">
    <vt:lpwstr>793FDA01BAE30A96E67DEF2555DFAF7F</vt:lpwstr>
  </property>
  <property fmtid="{D5CDD505-2E9C-101B-9397-08002B2CF9AE}" pid="21" name="PM_Hash_Salt">
    <vt:lpwstr>CE0CCDAFCB8A8885D337A3CDDBCCBEA0</vt:lpwstr>
  </property>
  <property fmtid="{D5CDD505-2E9C-101B-9397-08002B2CF9AE}" pid="22" name="PM_Hash_SHA1">
    <vt:lpwstr>162BC404B822F07328F79FA57704899723B95976</vt:lpwstr>
  </property>
  <property fmtid="{D5CDD505-2E9C-101B-9397-08002B2CF9AE}" pid="23" name="PM_OriginatorUserAccountName_SHA256">
    <vt:lpwstr>CD49391AE282B54CCCE0508F3B55E8EA4D832B275C8B04D91B12D96356EFD95D</vt:lpwstr>
  </property>
  <property fmtid="{D5CDD505-2E9C-101B-9397-08002B2CF9AE}" pid="24" name="PM_OriginatorDomainName_SHA256">
    <vt:lpwstr>CE53151D70EF3143B9B6CA1DC053F41E858E2C804CF2EE5AE813E5CCE407743B</vt:lpwstr>
  </property>
  <property fmtid="{D5CDD505-2E9C-101B-9397-08002B2CF9AE}" pid="25" name="PM_SecurityClassification_Prev">
    <vt:lpwstr>OFFICIAL</vt:lpwstr>
  </property>
  <property fmtid="{D5CDD505-2E9C-101B-9397-08002B2CF9AE}" pid="26" name="PM_Qualifier_Prev">
    <vt:lpwstr/>
  </property>
  <property fmtid="{D5CDD505-2E9C-101B-9397-08002B2CF9AE}" pid="27" name="ContentTypeId">
    <vt:lpwstr>0x010100266966F133664895A6EE3632470D45F500CB808A2F6928BE4A8CEB3FB9C6141962</vt:lpwstr>
  </property>
  <property fmtid="{D5CDD505-2E9C-101B-9397-08002B2CF9AE}" pid="28" name="PM_Expires">
    <vt:lpwstr/>
  </property>
  <property fmtid="{D5CDD505-2E9C-101B-9397-08002B2CF9AE}" pid="29" name="PM_DowngradeTo">
    <vt:lpwstr/>
  </property>
  <property fmtid="{D5CDD505-2E9C-101B-9397-08002B2CF9AE}" pid="30" name="MSIP_Label_eb34d90b-fc41-464d-af60-f74d721d0790_SetDate">
    <vt:lpwstr>2022-11-04T04:16:58Z</vt:lpwstr>
  </property>
  <property fmtid="{D5CDD505-2E9C-101B-9397-08002B2CF9AE}" pid="31" name="PMHMAC">
    <vt:lpwstr>v=2024.1;a=SHA256;h=1BDF405D56A32A165F1A82B82AABE32E2ED7B64AA10B70A60043006FD23D6882</vt:lpwstr>
  </property>
  <property fmtid="{D5CDD505-2E9C-101B-9397-08002B2CF9AE}" pid="32" name="MSIP_Label_eb34d90b-fc41-464d-af60-f74d721d0790_Name">
    <vt:lpwstr>OFFICIAL</vt:lpwstr>
  </property>
  <property fmtid="{D5CDD505-2E9C-101B-9397-08002B2CF9AE}" pid="33" name="PM_DownTo">
    <vt:lpwstr/>
  </property>
  <property fmtid="{D5CDD505-2E9C-101B-9397-08002B2CF9AE}" pid="34" name="MSIP_Label_eb34d90b-fc41-464d-af60-f74d721d0790_SiteId">
    <vt:lpwstr>61e36dd1-ca6e-4d61-aa0a-2b4eb88317a3</vt:lpwstr>
  </property>
  <property fmtid="{D5CDD505-2E9C-101B-9397-08002B2CF9AE}" pid="35" name="MSIP_Label_eb34d90b-fc41-464d-af60-f74d721d0790_ContentBits">
    <vt:lpwstr>3</vt:lpwstr>
  </property>
  <property fmtid="{D5CDD505-2E9C-101B-9397-08002B2CF9AE}" pid="36" name="MSIP_Label_eb34d90b-fc41-464d-af60-f74d721d0790_Enabled">
    <vt:lpwstr>true</vt:lpwstr>
  </property>
  <property fmtid="{D5CDD505-2E9C-101B-9397-08002B2CF9AE}" pid="37" name="MSIP_Label_eb34d90b-fc41-464d-af60-f74d721d0790_Method">
    <vt:lpwstr>Privileged</vt:lpwstr>
  </property>
  <property fmtid="{D5CDD505-2E9C-101B-9397-08002B2CF9AE}" pid="38" name="MSIP_Label_eb34d90b-fc41-464d-af60-f74d721d0790_ActionId">
    <vt:lpwstr>2561d05cccd94c16beb38acc55ee0223</vt:lpwstr>
  </property>
  <property fmtid="{D5CDD505-2E9C-101B-9397-08002B2CF9AE}" pid="39" name="PMUuid">
    <vt:lpwstr>v=2022.2;d=gov.au;g=46DD6D7C-8107-577B-BC6E-F348953B2E44</vt:lpwstr>
  </property>
</Properties>
</file>